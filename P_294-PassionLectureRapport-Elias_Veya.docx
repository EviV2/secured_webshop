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BCCF7" w14:textId="1254B07E" w:rsidR="007F30AE" w:rsidRPr="000E7483" w:rsidRDefault="009B7767" w:rsidP="000E7483">
      <w:pPr>
        <w:pStyle w:val="Titre"/>
      </w:pPr>
      <w:r>
        <w:t>P_</w:t>
      </w:r>
      <w:r w:rsidR="00A74822">
        <w:t>secure_webshop</w:t>
      </w:r>
    </w:p>
    <w:p w14:paraId="0DE2FD05" w14:textId="608CD5EC" w:rsidR="000E7483" w:rsidRDefault="009B7767" w:rsidP="00D275C6">
      <w:pPr>
        <w:spacing w:before="2400"/>
        <w:jc w:val="center"/>
        <w:rPr>
          <w:rFonts w:cs="Arial"/>
          <w:sz w:val="22"/>
          <w:szCs w:val="22"/>
        </w:rPr>
      </w:pPr>
      <w:r>
        <w:rPr>
          <w:rFonts w:cs="Arial"/>
          <w:noProof/>
          <w:sz w:val="22"/>
          <w:szCs w:val="22"/>
        </w:rPr>
        <w:drawing>
          <wp:inline distT="0" distB="0" distL="0" distR="0" wp14:anchorId="15F79B33" wp14:editId="30B60A0F">
            <wp:extent cx="5759450" cy="3721100"/>
            <wp:effectExtent l="0" t="0" r="0" b="0"/>
            <wp:docPr id="751562680"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2680" name="Image 1" descr="Une image contenant texte, Police, capture d’écran, logo&#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721100"/>
                    </a:xfrm>
                    <a:prstGeom prst="rect">
                      <a:avLst/>
                    </a:prstGeom>
                  </pic:spPr>
                </pic:pic>
              </a:graphicData>
            </a:graphic>
          </wp:inline>
        </w:drawing>
      </w:r>
    </w:p>
    <w:p w14:paraId="2DE0517B" w14:textId="23AAD7E6" w:rsidR="007F30AE" w:rsidRPr="00CD245B" w:rsidRDefault="009B7767" w:rsidP="000E7483">
      <w:pPr>
        <w:spacing w:before="2000"/>
        <w:jc w:val="center"/>
      </w:pPr>
      <w:r w:rsidRPr="00CD245B">
        <w:t xml:space="preserve">Elias Veya </w:t>
      </w:r>
    </w:p>
    <w:p w14:paraId="11A294C8" w14:textId="47D789CF" w:rsidR="007F30AE" w:rsidRPr="000E7483" w:rsidRDefault="009B7767" w:rsidP="000E7483">
      <w:pPr>
        <w:jc w:val="center"/>
      </w:pPr>
      <w:r>
        <w:t>Lausanne, Vennes</w:t>
      </w:r>
    </w:p>
    <w:p w14:paraId="25327FDE" w14:textId="2FDB565C" w:rsidR="007F30AE" w:rsidRPr="000E7483" w:rsidRDefault="00A74822" w:rsidP="000E7483">
      <w:pPr>
        <w:jc w:val="center"/>
      </w:pPr>
      <w:r>
        <w:t>24</w:t>
      </w:r>
      <w:r w:rsidR="009B7767">
        <w:t xml:space="preserve"> périodes</w:t>
      </w:r>
    </w:p>
    <w:p w14:paraId="10588E9D" w14:textId="64820FA9" w:rsidR="007F30AE" w:rsidRPr="000E7483" w:rsidRDefault="007F30AE" w:rsidP="000E7483">
      <w:pPr>
        <w:jc w:val="center"/>
      </w:pPr>
    </w:p>
    <w:p w14:paraId="3063C6D9" w14:textId="77777777" w:rsidR="007F30AE" w:rsidRPr="007F30AE" w:rsidRDefault="007F30AE" w:rsidP="001764CE">
      <w:pPr>
        <w:pStyle w:val="Titre"/>
      </w:pPr>
      <w:r w:rsidRPr="00AA4393">
        <w:br w:type="page"/>
      </w:r>
      <w:r w:rsidRPr="007F30AE">
        <w:lastRenderedPageBreak/>
        <w:t>Table des matières</w:t>
      </w:r>
    </w:p>
    <w:p w14:paraId="6CB23CAE" w14:textId="3264C950" w:rsidR="00A83FA6" w:rsidRDefault="1DF0A50B" w:rsidP="1DF0A50B">
      <w:pPr>
        <w:pStyle w:val="TM10"/>
        <w:tabs>
          <w:tab w:val="left" w:pos="390"/>
          <w:tab w:val="right" w:leader="dot" w:pos="9060"/>
        </w:tabs>
        <w:rPr>
          <w:rFonts w:eastAsiaTheme="minorEastAsia" w:cstheme="minorBidi"/>
          <w:b w:val="0"/>
          <w:bCs w:val="0"/>
          <w:caps w:val="0"/>
          <w:noProof/>
          <w:kern w:val="2"/>
          <w:sz w:val="24"/>
          <w:szCs w:val="24"/>
          <w14:ligatures w14:val="standardContextual"/>
        </w:rPr>
      </w:pPr>
      <w:r>
        <w:fldChar w:fldCharType="begin"/>
      </w:r>
      <w:r w:rsidR="009A00DF">
        <w:instrText>TOC \o "1-3" \z \u \h</w:instrText>
      </w:r>
      <w:r>
        <w:fldChar w:fldCharType="separate"/>
      </w:r>
      <w:hyperlink w:anchor="_Toc1696432660">
        <w:r w:rsidRPr="1DF0A50B">
          <w:rPr>
            <w:rStyle w:val="Lienhypertexte"/>
          </w:rPr>
          <w:t>1</w:t>
        </w:r>
        <w:r w:rsidR="009A00DF">
          <w:tab/>
        </w:r>
        <w:r w:rsidRPr="1DF0A50B">
          <w:rPr>
            <w:rStyle w:val="Lienhypertexte"/>
          </w:rPr>
          <w:t>Introduction</w:t>
        </w:r>
        <w:r w:rsidR="009A00DF">
          <w:tab/>
        </w:r>
        <w:r w:rsidR="009A00DF">
          <w:fldChar w:fldCharType="begin"/>
        </w:r>
        <w:r w:rsidR="009A00DF">
          <w:instrText>PAGEREF _Toc1696432660 \h</w:instrText>
        </w:r>
        <w:r w:rsidR="009A00DF">
          <w:fldChar w:fldCharType="separate"/>
        </w:r>
        <w:r w:rsidRPr="1DF0A50B">
          <w:rPr>
            <w:rStyle w:val="Lienhypertexte"/>
          </w:rPr>
          <w:t>2</w:t>
        </w:r>
        <w:r w:rsidR="009A00DF">
          <w:fldChar w:fldCharType="end"/>
        </w:r>
      </w:hyperlink>
    </w:p>
    <w:p w14:paraId="0CCEE1BD" w14:textId="68290777" w:rsidR="00A83FA6" w:rsidRDefault="00000000" w:rsidP="1DF0A50B">
      <w:pPr>
        <w:pStyle w:val="TM2"/>
        <w:tabs>
          <w:tab w:val="left" w:pos="600"/>
          <w:tab w:val="right" w:leader="dot" w:pos="9060"/>
        </w:tabs>
        <w:rPr>
          <w:rFonts w:eastAsiaTheme="minorEastAsia" w:cstheme="minorBidi"/>
          <w:smallCaps w:val="0"/>
          <w:noProof/>
          <w:kern w:val="2"/>
          <w:sz w:val="24"/>
          <w:szCs w:val="24"/>
          <w14:ligatures w14:val="standardContextual"/>
        </w:rPr>
      </w:pPr>
      <w:hyperlink w:anchor="_Toc566405362">
        <w:r w:rsidR="1DF0A50B" w:rsidRPr="1DF0A50B">
          <w:rPr>
            <w:rStyle w:val="Lienhypertexte"/>
          </w:rPr>
          <w:t>1.1</w:t>
        </w:r>
        <w:r w:rsidR="13930028">
          <w:tab/>
        </w:r>
        <w:r w:rsidR="1DF0A50B" w:rsidRPr="1DF0A50B">
          <w:rPr>
            <w:rStyle w:val="Lienhypertexte"/>
          </w:rPr>
          <w:t>Titre</w:t>
        </w:r>
        <w:r w:rsidR="13930028">
          <w:tab/>
        </w:r>
        <w:r w:rsidR="13930028">
          <w:fldChar w:fldCharType="begin"/>
        </w:r>
        <w:r w:rsidR="13930028">
          <w:instrText>PAGEREF _Toc566405362 \h</w:instrText>
        </w:r>
        <w:r w:rsidR="13930028">
          <w:fldChar w:fldCharType="separate"/>
        </w:r>
        <w:r w:rsidR="1DF0A50B" w:rsidRPr="1DF0A50B">
          <w:rPr>
            <w:rStyle w:val="Lienhypertexte"/>
          </w:rPr>
          <w:t>3</w:t>
        </w:r>
        <w:r w:rsidR="13930028">
          <w:fldChar w:fldCharType="end"/>
        </w:r>
      </w:hyperlink>
    </w:p>
    <w:p w14:paraId="77B6D351" w14:textId="52D6A59C" w:rsidR="00A83FA6" w:rsidRDefault="00000000" w:rsidP="1DF0A50B">
      <w:pPr>
        <w:pStyle w:val="TM2"/>
        <w:tabs>
          <w:tab w:val="left" w:pos="600"/>
          <w:tab w:val="right" w:leader="dot" w:pos="9060"/>
        </w:tabs>
        <w:rPr>
          <w:rFonts w:eastAsiaTheme="minorEastAsia" w:cstheme="minorBidi"/>
          <w:smallCaps w:val="0"/>
          <w:noProof/>
          <w:kern w:val="2"/>
          <w:sz w:val="24"/>
          <w:szCs w:val="24"/>
          <w14:ligatures w14:val="standardContextual"/>
        </w:rPr>
      </w:pPr>
      <w:hyperlink w:anchor="_Toc451384602">
        <w:r w:rsidR="1DF0A50B" w:rsidRPr="1DF0A50B">
          <w:rPr>
            <w:rStyle w:val="Lienhypertexte"/>
          </w:rPr>
          <w:t>1.2</w:t>
        </w:r>
        <w:r w:rsidR="13930028">
          <w:tab/>
        </w:r>
        <w:r w:rsidR="1DF0A50B" w:rsidRPr="1DF0A50B">
          <w:rPr>
            <w:rStyle w:val="Lienhypertexte"/>
          </w:rPr>
          <w:t>Description</w:t>
        </w:r>
        <w:r w:rsidR="13930028">
          <w:tab/>
        </w:r>
        <w:r w:rsidR="13930028">
          <w:fldChar w:fldCharType="begin"/>
        </w:r>
        <w:r w:rsidR="13930028">
          <w:instrText>PAGEREF _Toc451384602 \h</w:instrText>
        </w:r>
        <w:r w:rsidR="13930028">
          <w:fldChar w:fldCharType="separate"/>
        </w:r>
        <w:r w:rsidR="1DF0A50B" w:rsidRPr="1DF0A50B">
          <w:rPr>
            <w:rStyle w:val="Lienhypertexte"/>
          </w:rPr>
          <w:t>3</w:t>
        </w:r>
        <w:r w:rsidR="13930028">
          <w:fldChar w:fldCharType="end"/>
        </w:r>
      </w:hyperlink>
    </w:p>
    <w:p w14:paraId="3BD5CB74" w14:textId="5179EE8F" w:rsidR="00A83FA6" w:rsidRDefault="00000000" w:rsidP="1DF0A50B">
      <w:pPr>
        <w:pStyle w:val="TM2"/>
        <w:tabs>
          <w:tab w:val="left" w:pos="600"/>
          <w:tab w:val="right" w:leader="dot" w:pos="9060"/>
        </w:tabs>
        <w:rPr>
          <w:rFonts w:eastAsiaTheme="minorEastAsia" w:cstheme="minorBidi"/>
          <w:smallCaps w:val="0"/>
          <w:noProof/>
          <w:kern w:val="2"/>
          <w:sz w:val="24"/>
          <w:szCs w:val="24"/>
          <w14:ligatures w14:val="standardContextual"/>
        </w:rPr>
      </w:pPr>
      <w:hyperlink w:anchor="_Toc62910720">
        <w:r w:rsidR="1DF0A50B" w:rsidRPr="1DF0A50B">
          <w:rPr>
            <w:rStyle w:val="Lienhypertexte"/>
          </w:rPr>
          <w:t>1.3</w:t>
        </w:r>
        <w:r w:rsidR="13930028">
          <w:tab/>
        </w:r>
        <w:r w:rsidR="1DF0A50B" w:rsidRPr="1DF0A50B">
          <w:rPr>
            <w:rStyle w:val="Lienhypertexte"/>
          </w:rPr>
          <w:t>Matériel et logiciels à disposition</w:t>
        </w:r>
        <w:r w:rsidR="13930028">
          <w:tab/>
        </w:r>
        <w:r w:rsidR="13930028">
          <w:fldChar w:fldCharType="begin"/>
        </w:r>
        <w:r w:rsidR="13930028">
          <w:instrText>PAGEREF _Toc62910720 \h</w:instrText>
        </w:r>
        <w:r w:rsidR="13930028">
          <w:fldChar w:fldCharType="separate"/>
        </w:r>
        <w:r w:rsidR="1DF0A50B" w:rsidRPr="1DF0A50B">
          <w:rPr>
            <w:rStyle w:val="Lienhypertexte"/>
          </w:rPr>
          <w:t>3</w:t>
        </w:r>
        <w:r w:rsidR="13930028">
          <w:fldChar w:fldCharType="end"/>
        </w:r>
      </w:hyperlink>
    </w:p>
    <w:p w14:paraId="13EAF2E4" w14:textId="659F92AF" w:rsidR="00A83FA6" w:rsidRDefault="00000000" w:rsidP="1DF0A50B">
      <w:pPr>
        <w:pStyle w:val="TM2"/>
        <w:tabs>
          <w:tab w:val="left" w:pos="600"/>
          <w:tab w:val="right" w:leader="dot" w:pos="9060"/>
        </w:tabs>
        <w:rPr>
          <w:rFonts w:eastAsiaTheme="minorEastAsia" w:cstheme="minorBidi"/>
          <w:smallCaps w:val="0"/>
          <w:noProof/>
          <w:kern w:val="2"/>
          <w:sz w:val="24"/>
          <w:szCs w:val="24"/>
          <w14:ligatures w14:val="standardContextual"/>
        </w:rPr>
      </w:pPr>
      <w:hyperlink w:anchor="_Toc751188451">
        <w:r w:rsidR="1DF0A50B" w:rsidRPr="1DF0A50B">
          <w:rPr>
            <w:rStyle w:val="Lienhypertexte"/>
          </w:rPr>
          <w:t>1.4</w:t>
        </w:r>
        <w:r w:rsidR="13930028">
          <w:tab/>
        </w:r>
        <w:r w:rsidR="1DF0A50B" w:rsidRPr="1DF0A50B">
          <w:rPr>
            <w:rStyle w:val="Lienhypertexte"/>
          </w:rPr>
          <w:t>Prérequis</w:t>
        </w:r>
        <w:r w:rsidR="13930028">
          <w:tab/>
        </w:r>
        <w:r w:rsidR="13930028">
          <w:fldChar w:fldCharType="begin"/>
        </w:r>
        <w:r w:rsidR="13930028">
          <w:instrText>PAGEREF _Toc751188451 \h</w:instrText>
        </w:r>
        <w:r w:rsidR="13930028">
          <w:fldChar w:fldCharType="separate"/>
        </w:r>
        <w:r w:rsidR="1DF0A50B" w:rsidRPr="1DF0A50B">
          <w:rPr>
            <w:rStyle w:val="Lienhypertexte"/>
          </w:rPr>
          <w:t>3</w:t>
        </w:r>
        <w:r w:rsidR="13930028">
          <w:fldChar w:fldCharType="end"/>
        </w:r>
      </w:hyperlink>
    </w:p>
    <w:p w14:paraId="3774CED3" w14:textId="775027FE" w:rsidR="00A83FA6" w:rsidRDefault="00000000" w:rsidP="1DF0A50B">
      <w:pPr>
        <w:pStyle w:val="TM10"/>
        <w:tabs>
          <w:tab w:val="left" w:pos="390"/>
          <w:tab w:val="right" w:leader="dot" w:pos="9060"/>
        </w:tabs>
        <w:rPr>
          <w:rFonts w:eastAsiaTheme="minorEastAsia" w:cstheme="minorBidi"/>
          <w:b w:val="0"/>
          <w:bCs w:val="0"/>
          <w:caps w:val="0"/>
          <w:noProof/>
          <w:kern w:val="2"/>
          <w:sz w:val="24"/>
          <w:szCs w:val="24"/>
          <w14:ligatures w14:val="standardContextual"/>
        </w:rPr>
      </w:pPr>
      <w:hyperlink w:anchor="_Toc323021847">
        <w:r w:rsidR="1DF0A50B" w:rsidRPr="1DF0A50B">
          <w:rPr>
            <w:rStyle w:val="Lienhypertexte"/>
          </w:rPr>
          <w:t>2</w:t>
        </w:r>
        <w:r w:rsidR="13930028">
          <w:tab/>
        </w:r>
        <w:r w:rsidR="1DF0A50B" w:rsidRPr="1DF0A50B">
          <w:rPr>
            <w:rStyle w:val="Lienhypertexte"/>
          </w:rPr>
          <w:t>Analyse</w:t>
        </w:r>
        <w:r w:rsidR="13930028">
          <w:tab/>
        </w:r>
        <w:r w:rsidR="13930028">
          <w:fldChar w:fldCharType="begin"/>
        </w:r>
        <w:r w:rsidR="13930028">
          <w:instrText>PAGEREF _Toc323021847 \h</w:instrText>
        </w:r>
        <w:r w:rsidR="13930028">
          <w:fldChar w:fldCharType="separate"/>
        </w:r>
        <w:r w:rsidR="1DF0A50B" w:rsidRPr="1DF0A50B">
          <w:rPr>
            <w:rStyle w:val="Lienhypertexte"/>
          </w:rPr>
          <w:t>3</w:t>
        </w:r>
        <w:r w:rsidR="13930028">
          <w:fldChar w:fldCharType="end"/>
        </w:r>
      </w:hyperlink>
    </w:p>
    <w:p w14:paraId="172F3EC2" w14:textId="4D869213" w:rsidR="00A83FA6" w:rsidRDefault="00000000" w:rsidP="1DF0A50B">
      <w:pPr>
        <w:pStyle w:val="TM2"/>
        <w:tabs>
          <w:tab w:val="left" w:pos="600"/>
          <w:tab w:val="right" w:leader="dot" w:pos="9060"/>
        </w:tabs>
        <w:rPr>
          <w:rFonts w:eastAsiaTheme="minorEastAsia" w:cstheme="minorBidi"/>
          <w:smallCaps w:val="0"/>
          <w:noProof/>
          <w:kern w:val="2"/>
          <w:sz w:val="24"/>
          <w:szCs w:val="24"/>
          <w14:ligatures w14:val="standardContextual"/>
        </w:rPr>
      </w:pPr>
      <w:hyperlink w:anchor="_Toc17738733">
        <w:r w:rsidR="1DF0A50B" w:rsidRPr="1DF0A50B">
          <w:rPr>
            <w:rStyle w:val="Lienhypertexte"/>
          </w:rPr>
          <w:t>2.1</w:t>
        </w:r>
        <w:r w:rsidR="13930028">
          <w:tab/>
        </w:r>
        <w:r w:rsidR="1DF0A50B" w:rsidRPr="1DF0A50B">
          <w:rPr>
            <w:rStyle w:val="Lienhypertexte"/>
          </w:rPr>
          <w:t>Présentation de nos maquettes</w:t>
        </w:r>
        <w:r w:rsidR="13930028">
          <w:tab/>
        </w:r>
        <w:r w:rsidR="13930028">
          <w:fldChar w:fldCharType="begin"/>
        </w:r>
        <w:r w:rsidR="13930028">
          <w:instrText>PAGEREF _Toc17738733 \h</w:instrText>
        </w:r>
        <w:r w:rsidR="13930028">
          <w:fldChar w:fldCharType="separate"/>
        </w:r>
        <w:r w:rsidR="1DF0A50B" w:rsidRPr="1DF0A50B">
          <w:rPr>
            <w:rStyle w:val="Lienhypertexte"/>
          </w:rPr>
          <w:t>4</w:t>
        </w:r>
        <w:r w:rsidR="13930028">
          <w:fldChar w:fldCharType="end"/>
        </w:r>
      </w:hyperlink>
    </w:p>
    <w:p w14:paraId="0A87649B" w14:textId="57E5EF84"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016903715">
        <w:r w:rsidR="1DF0A50B" w:rsidRPr="1DF0A50B">
          <w:rPr>
            <w:rStyle w:val="Lienhypertexte"/>
          </w:rPr>
          <w:t>2.1.1</w:t>
        </w:r>
        <w:r w:rsidR="13930028">
          <w:tab/>
        </w:r>
        <w:r w:rsidR="1DF0A50B" w:rsidRPr="1DF0A50B">
          <w:rPr>
            <w:rStyle w:val="Lienhypertexte"/>
          </w:rPr>
          <w:t>Accueil</w:t>
        </w:r>
        <w:r w:rsidR="13930028">
          <w:tab/>
        </w:r>
        <w:r w:rsidR="13930028">
          <w:fldChar w:fldCharType="begin"/>
        </w:r>
        <w:r w:rsidR="13930028">
          <w:instrText>PAGEREF _Toc1016903715 \h</w:instrText>
        </w:r>
        <w:r w:rsidR="13930028">
          <w:fldChar w:fldCharType="separate"/>
        </w:r>
        <w:r w:rsidR="1DF0A50B" w:rsidRPr="1DF0A50B">
          <w:rPr>
            <w:rStyle w:val="Lienhypertexte"/>
          </w:rPr>
          <w:t>4</w:t>
        </w:r>
        <w:r w:rsidR="13930028">
          <w:fldChar w:fldCharType="end"/>
        </w:r>
      </w:hyperlink>
    </w:p>
    <w:p w14:paraId="072B56C5" w14:textId="34C6588E"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365391181">
        <w:r w:rsidR="1DF0A50B" w:rsidRPr="1DF0A50B">
          <w:rPr>
            <w:rStyle w:val="Lienhypertexte"/>
          </w:rPr>
          <w:t>2.1.2</w:t>
        </w:r>
        <w:r w:rsidR="13930028">
          <w:tab/>
        </w:r>
        <w:r w:rsidR="1DF0A50B" w:rsidRPr="1DF0A50B">
          <w:rPr>
            <w:rStyle w:val="Lienhypertexte"/>
          </w:rPr>
          <w:t>Details</w:t>
        </w:r>
        <w:r w:rsidR="13930028">
          <w:tab/>
        </w:r>
        <w:r w:rsidR="13930028">
          <w:fldChar w:fldCharType="begin"/>
        </w:r>
        <w:r w:rsidR="13930028">
          <w:instrText>PAGEREF _Toc1365391181 \h</w:instrText>
        </w:r>
        <w:r w:rsidR="13930028">
          <w:fldChar w:fldCharType="separate"/>
        </w:r>
        <w:r w:rsidR="1DF0A50B" w:rsidRPr="1DF0A50B">
          <w:rPr>
            <w:rStyle w:val="Lienhypertexte"/>
          </w:rPr>
          <w:t>4</w:t>
        </w:r>
        <w:r w:rsidR="13930028">
          <w:fldChar w:fldCharType="end"/>
        </w:r>
      </w:hyperlink>
    </w:p>
    <w:p w14:paraId="24AC697B" w14:textId="18E8FFC1"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646493474">
        <w:r w:rsidR="1DF0A50B" w:rsidRPr="1DF0A50B">
          <w:rPr>
            <w:rStyle w:val="Lienhypertexte"/>
          </w:rPr>
          <w:t>2.1.3</w:t>
        </w:r>
        <w:r w:rsidR="13930028">
          <w:tab/>
        </w:r>
        <w:r w:rsidR="1DF0A50B" w:rsidRPr="1DF0A50B">
          <w:rPr>
            <w:rStyle w:val="Lienhypertexte"/>
          </w:rPr>
          <w:t>Popup ajouter un commentaire</w:t>
        </w:r>
        <w:r w:rsidR="13930028">
          <w:tab/>
        </w:r>
        <w:r w:rsidR="13930028">
          <w:fldChar w:fldCharType="begin"/>
        </w:r>
        <w:r w:rsidR="13930028">
          <w:instrText>PAGEREF _Toc1646493474 \h</w:instrText>
        </w:r>
        <w:r w:rsidR="13930028">
          <w:fldChar w:fldCharType="separate"/>
        </w:r>
        <w:r w:rsidR="1DF0A50B" w:rsidRPr="1DF0A50B">
          <w:rPr>
            <w:rStyle w:val="Lienhypertexte"/>
          </w:rPr>
          <w:t>5</w:t>
        </w:r>
        <w:r w:rsidR="13930028">
          <w:fldChar w:fldCharType="end"/>
        </w:r>
      </w:hyperlink>
    </w:p>
    <w:p w14:paraId="05576A14" w14:textId="79F93BCF"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798178750">
        <w:r w:rsidR="1DF0A50B" w:rsidRPr="1DF0A50B">
          <w:rPr>
            <w:rStyle w:val="Lienhypertexte"/>
          </w:rPr>
          <w:t>2.1.4</w:t>
        </w:r>
        <w:r w:rsidR="13930028">
          <w:tab/>
        </w:r>
        <w:r w:rsidR="1DF0A50B" w:rsidRPr="1DF0A50B">
          <w:rPr>
            <w:rStyle w:val="Lienhypertexte"/>
          </w:rPr>
          <w:t>Utilisateur simple</w:t>
        </w:r>
        <w:r w:rsidR="13930028">
          <w:tab/>
        </w:r>
        <w:r w:rsidR="13930028">
          <w:fldChar w:fldCharType="begin"/>
        </w:r>
        <w:r w:rsidR="13930028">
          <w:instrText>PAGEREF _Toc798178750 \h</w:instrText>
        </w:r>
        <w:r w:rsidR="13930028">
          <w:fldChar w:fldCharType="separate"/>
        </w:r>
        <w:r w:rsidR="1DF0A50B" w:rsidRPr="1DF0A50B">
          <w:rPr>
            <w:rStyle w:val="Lienhypertexte"/>
          </w:rPr>
          <w:t>5</w:t>
        </w:r>
        <w:r w:rsidR="13930028">
          <w:fldChar w:fldCharType="end"/>
        </w:r>
      </w:hyperlink>
    </w:p>
    <w:p w14:paraId="058D454E" w14:textId="7C8FACF4"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298026727">
        <w:r w:rsidR="1DF0A50B" w:rsidRPr="1DF0A50B">
          <w:rPr>
            <w:rStyle w:val="Lienhypertexte"/>
          </w:rPr>
          <w:t>2.1.5</w:t>
        </w:r>
        <w:r w:rsidR="13930028">
          <w:tab/>
        </w:r>
        <w:r w:rsidR="1DF0A50B" w:rsidRPr="1DF0A50B">
          <w:rPr>
            <w:rStyle w:val="Lienhypertexte"/>
          </w:rPr>
          <w:t>Administrateur / Propriétaire du compte</w:t>
        </w:r>
        <w:r w:rsidR="13930028">
          <w:tab/>
        </w:r>
        <w:r w:rsidR="13930028">
          <w:fldChar w:fldCharType="begin"/>
        </w:r>
        <w:r w:rsidR="13930028">
          <w:instrText>PAGEREF _Toc298026727 \h</w:instrText>
        </w:r>
        <w:r w:rsidR="13930028">
          <w:fldChar w:fldCharType="separate"/>
        </w:r>
        <w:r w:rsidR="1DF0A50B" w:rsidRPr="1DF0A50B">
          <w:rPr>
            <w:rStyle w:val="Lienhypertexte"/>
          </w:rPr>
          <w:t>6</w:t>
        </w:r>
        <w:r w:rsidR="13930028">
          <w:fldChar w:fldCharType="end"/>
        </w:r>
      </w:hyperlink>
    </w:p>
    <w:p w14:paraId="17A8721E" w14:textId="32403C58"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397123137">
        <w:r w:rsidR="1DF0A50B" w:rsidRPr="1DF0A50B">
          <w:rPr>
            <w:rStyle w:val="Lienhypertexte"/>
          </w:rPr>
          <w:t>2.1.6</w:t>
        </w:r>
        <w:r w:rsidR="13930028">
          <w:tab/>
        </w:r>
        <w:r w:rsidR="1DF0A50B" w:rsidRPr="1DF0A50B">
          <w:rPr>
            <w:rStyle w:val="Lienhypertexte"/>
          </w:rPr>
          <w:t>S’inscrire</w:t>
        </w:r>
        <w:r w:rsidR="13930028">
          <w:tab/>
        </w:r>
        <w:r w:rsidR="13930028">
          <w:fldChar w:fldCharType="begin"/>
        </w:r>
        <w:r w:rsidR="13930028">
          <w:instrText>PAGEREF _Toc1397123137 \h</w:instrText>
        </w:r>
        <w:r w:rsidR="13930028">
          <w:fldChar w:fldCharType="separate"/>
        </w:r>
        <w:r w:rsidR="1DF0A50B" w:rsidRPr="1DF0A50B">
          <w:rPr>
            <w:rStyle w:val="Lienhypertexte"/>
          </w:rPr>
          <w:t>6</w:t>
        </w:r>
        <w:r w:rsidR="13930028">
          <w:fldChar w:fldCharType="end"/>
        </w:r>
      </w:hyperlink>
    </w:p>
    <w:p w14:paraId="342EA5E4" w14:textId="747E8118"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75915144">
        <w:r w:rsidR="1DF0A50B" w:rsidRPr="1DF0A50B">
          <w:rPr>
            <w:rStyle w:val="Lienhypertexte"/>
          </w:rPr>
          <w:t>2.1.7</w:t>
        </w:r>
        <w:r w:rsidR="13930028">
          <w:tab/>
        </w:r>
        <w:r w:rsidR="1DF0A50B" w:rsidRPr="1DF0A50B">
          <w:rPr>
            <w:rStyle w:val="Lienhypertexte"/>
          </w:rPr>
          <w:t>Se connecter</w:t>
        </w:r>
        <w:r w:rsidR="13930028">
          <w:tab/>
        </w:r>
        <w:r w:rsidR="13930028">
          <w:fldChar w:fldCharType="begin"/>
        </w:r>
        <w:r w:rsidR="13930028">
          <w:instrText>PAGEREF _Toc175915144 \h</w:instrText>
        </w:r>
        <w:r w:rsidR="13930028">
          <w:fldChar w:fldCharType="separate"/>
        </w:r>
        <w:r w:rsidR="1DF0A50B" w:rsidRPr="1DF0A50B">
          <w:rPr>
            <w:rStyle w:val="Lienhypertexte"/>
          </w:rPr>
          <w:t>7</w:t>
        </w:r>
        <w:r w:rsidR="13930028">
          <w:fldChar w:fldCharType="end"/>
        </w:r>
      </w:hyperlink>
    </w:p>
    <w:p w14:paraId="7C9EF01E" w14:textId="2AD56A36"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558755677">
        <w:r w:rsidR="1DF0A50B" w:rsidRPr="1DF0A50B">
          <w:rPr>
            <w:rStyle w:val="Lienhypertexte"/>
          </w:rPr>
          <w:t>2.1.8</w:t>
        </w:r>
        <w:r w:rsidR="13930028">
          <w:tab/>
        </w:r>
        <w:r w:rsidR="1DF0A50B" w:rsidRPr="1DF0A50B">
          <w:rPr>
            <w:rStyle w:val="Lienhypertexte"/>
          </w:rPr>
          <w:t>Liste Livres</w:t>
        </w:r>
        <w:r w:rsidR="13930028">
          <w:tab/>
        </w:r>
        <w:r w:rsidR="13930028">
          <w:fldChar w:fldCharType="begin"/>
        </w:r>
        <w:r w:rsidR="13930028">
          <w:instrText>PAGEREF _Toc1558755677 \h</w:instrText>
        </w:r>
        <w:r w:rsidR="13930028">
          <w:fldChar w:fldCharType="separate"/>
        </w:r>
        <w:r w:rsidR="1DF0A50B" w:rsidRPr="1DF0A50B">
          <w:rPr>
            <w:rStyle w:val="Lienhypertexte"/>
          </w:rPr>
          <w:t>7</w:t>
        </w:r>
        <w:r w:rsidR="13930028">
          <w:fldChar w:fldCharType="end"/>
        </w:r>
      </w:hyperlink>
    </w:p>
    <w:p w14:paraId="786EBC5C" w14:textId="2C52976A" w:rsidR="00A83FA6" w:rsidRDefault="00000000" w:rsidP="1DF0A50B">
      <w:pPr>
        <w:pStyle w:val="TM3"/>
        <w:tabs>
          <w:tab w:val="left" w:pos="990"/>
          <w:tab w:val="right" w:leader="dot" w:pos="9060"/>
        </w:tabs>
        <w:rPr>
          <w:rFonts w:eastAsiaTheme="minorEastAsia" w:cstheme="minorBidi"/>
          <w:i w:val="0"/>
          <w:iCs w:val="0"/>
          <w:noProof/>
          <w:kern w:val="2"/>
          <w:sz w:val="24"/>
          <w:szCs w:val="24"/>
          <w14:ligatures w14:val="standardContextual"/>
        </w:rPr>
      </w:pPr>
      <w:hyperlink w:anchor="_Toc1273533899">
        <w:r w:rsidR="1DF0A50B" w:rsidRPr="1DF0A50B">
          <w:rPr>
            <w:rStyle w:val="Lienhypertexte"/>
          </w:rPr>
          <w:t>2.1.9</w:t>
        </w:r>
        <w:r w:rsidR="13930028">
          <w:tab/>
        </w:r>
        <w:r w:rsidR="1DF0A50B" w:rsidRPr="1DF0A50B">
          <w:rPr>
            <w:rStyle w:val="Lienhypertexte"/>
          </w:rPr>
          <w:t>Mes livres</w:t>
        </w:r>
        <w:r w:rsidR="13930028">
          <w:tab/>
        </w:r>
        <w:r w:rsidR="13930028">
          <w:fldChar w:fldCharType="begin"/>
        </w:r>
        <w:r w:rsidR="13930028">
          <w:instrText>PAGEREF _Toc1273533899 \h</w:instrText>
        </w:r>
        <w:r w:rsidR="13930028">
          <w:fldChar w:fldCharType="separate"/>
        </w:r>
        <w:r w:rsidR="1DF0A50B" w:rsidRPr="1DF0A50B">
          <w:rPr>
            <w:rStyle w:val="Lienhypertexte"/>
          </w:rPr>
          <w:t>8</w:t>
        </w:r>
        <w:r w:rsidR="13930028">
          <w:fldChar w:fldCharType="end"/>
        </w:r>
      </w:hyperlink>
    </w:p>
    <w:p w14:paraId="4B3D133A" w14:textId="64364C1A" w:rsidR="00A83FA6" w:rsidRDefault="00000000" w:rsidP="1DF0A50B">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1489422740">
        <w:r w:rsidR="1DF0A50B" w:rsidRPr="1DF0A50B">
          <w:rPr>
            <w:rStyle w:val="Lienhypertexte"/>
          </w:rPr>
          <w:t>2.1.10</w:t>
        </w:r>
        <w:r w:rsidR="13930028">
          <w:tab/>
        </w:r>
        <w:r w:rsidR="1DF0A50B" w:rsidRPr="1DF0A50B">
          <w:rPr>
            <w:rStyle w:val="Lienhypertexte"/>
          </w:rPr>
          <w:t>Ajouter / Modifier livre</w:t>
        </w:r>
        <w:r w:rsidR="13930028">
          <w:tab/>
        </w:r>
        <w:r w:rsidR="13930028">
          <w:fldChar w:fldCharType="begin"/>
        </w:r>
        <w:r w:rsidR="13930028">
          <w:instrText>PAGEREF _Toc1489422740 \h</w:instrText>
        </w:r>
        <w:r w:rsidR="13930028">
          <w:fldChar w:fldCharType="separate"/>
        </w:r>
        <w:r w:rsidR="1DF0A50B" w:rsidRPr="1DF0A50B">
          <w:rPr>
            <w:rStyle w:val="Lienhypertexte"/>
          </w:rPr>
          <w:t>9</w:t>
        </w:r>
        <w:r w:rsidR="13930028">
          <w:fldChar w:fldCharType="end"/>
        </w:r>
      </w:hyperlink>
    </w:p>
    <w:p w14:paraId="01177104" w14:textId="41646C17" w:rsidR="00A83FA6" w:rsidRDefault="00000000" w:rsidP="1DF0A50B">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398581059">
        <w:r w:rsidR="1DF0A50B" w:rsidRPr="1DF0A50B">
          <w:rPr>
            <w:rStyle w:val="Lienhypertexte"/>
          </w:rPr>
          <w:t>2.1.11</w:t>
        </w:r>
        <w:r w:rsidR="13930028">
          <w:tab/>
        </w:r>
        <w:r w:rsidR="1DF0A50B" w:rsidRPr="1DF0A50B">
          <w:rPr>
            <w:rStyle w:val="Lienhypertexte"/>
          </w:rPr>
          <w:t>Créer un auteur</w:t>
        </w:r>
        <w:r w:rsidR="13930028">
          <w:tab/>
        </w:r>
        <w:r w:rsidR="13930028">
          <w:fldChar w:fldCharType="begin"/>
        </w:r>
        <w:r w:rsidR="13930028">
          <w:instrText>PAGEREF _Toc398581059 \h</w:instrText>
        </w:r>
        <w:r w:rsidR="13930028">
          <w:fldChar w:fldCharType="separate"/>
        </w:r>
        <w:r w:rsidR="1DF0A50B" w:rsidRPr="1DF0A50B">
          <w:rPr>
            <w:rStyle w:val="Lienhypertexte"/>
          </w:rPr>
          <w:t>9</w:t>
        </w:r>
        <w:r w:rsidR="13930028">
          <w:fldChar w:fldCharType="end"/>
        </w:r>
      </w:hyperlink>
    </w:p>
    <w:p w14:paraId="7B574ADD" w14:textId="7B13FAD0" w:rsidR="00A83FA6" w:rsidRDefault="00000000" w:rsidP="1DF0A50B">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462569947">
        <w:r w:rsidR="1DF0A50B" w:rsidRPr="1DF0A50B">
          <w:rPr>
            <w:rStyle w:val="Lienhypertexte"/>
          </w:rPr>
          <w:t>2.1.12</w:t>
        </w:r>
        <w:r w:rsidR="13930028">
          <w:tab/>
        </w:r>
        <w:r w:rsidR="1DF0A50B" w:rsidRPr="1DF0A50B">
          <w:rPr>
            <w:rStyle w:val="Lienhypertexte"/>
          </w:rPr>
          <w:t>Palette de couleurs</w:t>
        </w:r>
        <w:r w:rsidR="13930028">
          <w:tab/>
        </w:r>
        <w:r w:rsidR="13930028">
          <w:fldChar w:fldCharType="begin"/>
        </w:r>
        <w:r w:rsidR="13930028">
          <w:instrText>PAGEREF _Toc462569947 \h</w:instrText>
        </w:r>
        <w:r w:rsidR="13930028">
          <w:fldChar w:fldCharType="separate"/>
        </w:r>
        <w:r w:rsidR="1DF0A50B" w:rsidRPr="1DF0A50B">
          <w:rPr>
            <w:rStyle w:val="Lienhypertexte"/>
          </w:rPr>
          <w:t>10</w:t>
        </w:r>
        <w:r w:rsidR="13930028">
          <w:fldChar w:fldCharType="end"/>
        </w:r>
      </w:hyperlink>
    </w:p>
    <w:p w14:paraId="5EE00B20" w14:textId="01853ED4" w:rsidR="00A83FA6" w:rsidRDefault="00000000" w:rsidP="1DF0A50B">
      <w:pPr>
        <w:pStyle w:val="TM2"/>
        <w:tabs>
          <w:tab w:val="left" w:pos="600"/>
          <w:tab w:val="right" w:leader="dot" w:pos="9060"/>
        </w:tabs>
        <w:rPr>
          <w:rFonts w:eastAsiaTheme="minorEastAsia" w:cstheme="minorBidi"/>
          <w:noProof/>
          <w:kern w:val="2"/>
          <w:sz w:val="24"/>
          <w:szCs w:val="24"/>
          <w14:ligatures w14:val="standardContextual"/>
        </w:rPr>
      </w:pPr>
      <w:hyperlink w:anchor="_Toc1853628700">
        <w:r w:rsidR="1DF0A50B" w:rsidRPr="1DF0A50B">
          <w:rPr>
            <w:rStyle w:val="Lienhypertexte"/>
          </w:rPr>
          <w:t>2.2</w:t>
        </w:r>
        <w:r w:rsidR="13930028">
          <w:tab/>
        </w:r>
        <w:r w:rsidR="1DF0A50B" w:rsidRPr="1DF0A50B">
          <w:rPr>
            <w:rStyle w:val="Lienhypertexte"/>
          </w:rPr>
          <w:t>Projet final</w:t>
        </w:r>
        <w:r w:rsidR="13930028">
          <w:tab/>
        </w:r>
        <w:r w:rsidR="13930028">
          <w:fldChar w:fldCharType="begin"/>
        </w:r>
        <w:r w:rsidR="13930028">
          <w:instrText>PAGEREF _Toc1853628700 \h</w:instrText>
        </w:r>
        <w:r w:rsidR="13930028">
          <w:fldChar w:fldCharType="separate"/>
        </w:r>
        <w:r w:rsidR="1DF0A50B" w:rsidRPr="1DF0A50B">
          <w:rPr>
            <w:rStyle w:val="Lienhypertexte"/>
          </w:rPr>
          <w:t>11</w:t>
        </w:r>
        <w:r w:rsidR="13930028">
          <w:fldChar w:fldCharType="end"/>
        </w:r>
      </w:hyperlink>
    </w:p>
    <w:p w14:paraId="5417C655" w14:textId="478221AC" w:rsidR="00A83FA6" w:rsidRDefault="00000000" w:rsidP="1DF0A50B">
      <w:pPr>
        <w:pStyle w:val="TM2"/>
        <w:tabs>
          <w:tab w:val="left" w:pos="600"/>
          <w:tab w:val="right" w:leader="dot" w:pos="9060"/>
        </w:tabs>
        <w:rPr>
          <w:rFonts w:eastAsiaTheme="minorEastAsia" w:cstheme="minorBidi"/>
          <w:noProof/>
          <w:kern w:val="2"/>
          <w:sz w:val="24"/>
          <w:szCs w:val="24"/>
          <w14:ligatures w14:val="standardContextual"/>
        </w:rPr>
      </w:pPr>
      <w:hyperlink w:anchor="_Toc2125390527">
        <w:r w:rsidR="1DF0A50B" w:rsidRPr="1DF0A50B">
          <w:rPr>
            <w:rStyle w:val="Lienhypertexte"/>
          </w:rPr>
          <w:t>2.3</w:t>
        </w:r>
        <w:r w:rsidR="13930028">
          <w:tab/>
        </w:r>
        <w:r w:rsidR="1DF0A50B" w:rsidRPr="1DF0A50B">
          <w:rPr>
            <w:rStyle w:val="Lienhypertexte"/>
          </w:rPr>
          <w:t>Product Backlog</w:t>
        </w:r>
        <w:r w:rsidR="13930028">
          <w:tab/>
        </w:r>
        <w:r w:rsidR="13930028">
          <w:fldChar w:fldCharType="begin"/>
        </w:r>
        <w:r w:rsidR="13930028">
          <w:instrText>PAGEREF _Toc2125390527 \h</w:instrText>
        </w:r>
        <w:r w:rsidR="13930028">
          <w:fldChar w:fldCharType="separate"/>
        </w:r>
        <w:r w:rsidR="1DF0A50B" w:rsidRPr="1DF0A50B">
          <w:rPr>
            <w:rStyle w:val="Lienhypertexte"/>
          </w:rPr>
          <w:t>13</w:t>
        </w:r>
        <w:r w:rsidR="13930028">
          <w:fldChar w:fldCharType="end"/>
        </w:r>
      </w:hyperlink>
    </w:p>
    <w:p w14:paraId="2F208073" w14:textId="29C9AEEA" w:rsidR="00A83FA6" w:rsidRDefault="00000000" w:rsidP="1DF0A50B">
      <w:pPr>
        <w:pStyle w:val="TM10"/>
        <w:tabs>
          <w:tab w:val="left" w:pos="390"/>
          <w:tab w:val="right" w:leader="dot" w:pos="9060"/>
        </w:tabs>
        <w:rPr>
          <w:rFonts w:eastAsiaTheme="minorEastAsia" w:cstheme="minorBidi"/>
          <w:noProof/>
          <w:kern w:val="2"/>
          <w:sz w:val="24"/>
          <w:szCs w:val="24"/>
          <w14:ligatures w14:val="standardContextual"/>
        </w:rPr>
      </w:pPr>
      <w:hyperlink w:anchor="_Toc1730821381">
        <w:r w:rsidR="1DF0A50B" w:rsidRPr="1DF0A50B">
          <w:rPr>
            <w:rStyle w:val="Lienhypertexte"/>
          </w:rPr>
          <w:t>3</w:t>
        </w:r>
        <w:r w:rsidR="13930028">
          <w:tab/>
        </w:r>
        <w:r w:rsidR="1DF0A50B" w:rsidRPr="1DF0A50B">
          <w:rPr>
            <w:rStyle w:val="Lienhypertexte"/>
          </w:rPr>
          <w:t>Analyse de la structure du code</w:t>
        </w:r>
        <w:r w:rsidR="13930028">
          <w:tab/>
        </w:r>
        <w:r w:rsidR="13930028">
          <w:fldChar w:fldCharType="begin"/>
        </w:r>
        <w:r w:rsidR="13930028">
          <w:instrText>PAGEREF _Toc1730821381 \h</w:instrText>
        </w:r>
        <w:r w:rsidR="13930028">
          <w:fldChar w:fldCharType="separate"/>
        </w:r>
        <w:r w:rsidR="1DF0A50B" w:rsidRPr="1DF0A50B">
          <w:rPr>
            <w:rStyle w:val="Lienhypertexte"/>
          </w:rPr>
          <w:t>14</w:t>
        </w:r>
        <w:r w:rsidR="13930028">
          <w:fldChar w:fldCharType="end"/>
        </w:r>
      </w:hyperlink>
    </w:p>
    <w:p w14:paraId="0CEC7FE4" w14:textId="4B04E297"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505918300">
        <w:r w:rsidR="1DF0A50B" w:rsidRPr="1DF0A50B">
          <w:rPr>
            <w:rStyle w:val="Lienhypertexte"/>
          </w:rPr>
          <w:t>3.3.1</w:t>
        </w:r>
        <w:r w:rsidR="13930028">
          <w:tab/>
        </w:r>
        <w:r w:rsidR="1DF0A50B" w:rsidRPr="1DF0A50B">
          <w:rPr>
            <w:rStyle w:val="Lienhypertexte"/>
          </w:rPr>
          <w:t>Index.html</w:t>
        </w:r>
        <w:r w:rsidR="13930028">
          <w:tab/>
        </w:r>
        <w:r w:rsidR="13930028">
          <w:fldChar w:fldCharType="begin"/>
        </w:r>
        <w:r w:rsidR="13930028">
          <w:instrText>PAGEREF _Toc505918300 \h</w:instrText>
        </w:r>
        <w:r w:rsidR="13930028">
          <w:fldChar w:fldCharType="separate"/>
        </w:r>
        <w:r w:rsidR="1DF0A50B" w:rsidRPr="1DF0A50B">
          <w:rPr>
            <w:rStyle w:val="Lienhypertexte"/>
          </w:rPr>
          <w:t>15</w:t>
        </w:r>
        <w:r w:rsidR="13930028">
          <w:fldChar w:fldCharType="end"/>
        </w:r>
      </w:hyperlink>
    </w:p>
    <w:p w14:paraId="67F30593" w14:textId="6DCA82A8"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2121121364">
        <w:r w:rsidR="1DF0A50B" w:rsidRPr="1DF0A50B">
          <w:rPr>
            <w:rStyle w:val="Lienhypertexte"/>
          </w:rPr>
          <w:t>3.3.2</w:t>
        </w:r>
        <w:r w:rsidR="13930028">
          <w:tab/>
        </w:r>
        <w:r w:rsidR="1DF0A50B" w:rsidRPr="1DF0A50B">
          <w:rPr>
            <w:rStyle w:val="Lienhypertexte"/>
          </w:rPr>
          <w:t>Index.js</w:t>
        </w:r>
        <w:r w:rsidR="13930028">
          <w:tab/>
        </w:r>
        <w:r w:rsidR="13930028">
          <w:fldChar w:fldCharType="begin"/>
        </w:r>
        <w:r w:rsidR="13930028">
          <w:instrText>PAGEREF _Toc2121121364 \h</w:instrText>
        </w:r>
        <w:r w:rsidR="13930028">
          <w:fldChar w:fldCharType="separate"/>
        </w:r>
        <w:r w:rsidR="1DF0A50B" w:rsidRPr="1DF0A50B">
          <w:rPr>
            <w:rStyle w:val="Lienhypertexte"/>
          </w:rPr>
          <w:t>15</w:t>
        </w:r>
        <w:r w:rsidR="13930028">
          <w:fldChar w:fldCharType="end"/>
        </w:r>
      </w:hyperlink>
    </w:p>
    <w:p w14:paraId="7129B7A2" w14:textId="47272496"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614112517">
        <w:r w:rsidR="1DF0A50B" w:rsidRPr="1DF0A50B">
          <w:rPr>
            <w:rStyle w:val="Lienhypertexte"/>
          </w:rPr>
          <w:t>3.3.3</w:t>
        </w:r>
        <w:r w:rsidR="13930028">
          <w:tab/>
        </w:r>
        <w:r w:rsidR="1DF0A50B" w:rsidRPr="1DF0A50B">
          <w:rPr>
            <w:rStyle w:val="Lienhypertexte"/>
          </w:rPr>
          <w:t>Main.js</w:t>
        </w:r>
        <w:r w:rsidR="13930028">
          <w:tab/>
        </w:r>
        <w:r w:rsidR="13930028">
          <w:fldChar w:fldCharType="begin"/>
        </w:r>
        <w:r w:rsidR="13930028">
          <w:instrText>PAGEREF _Toc614112517 \h</w:instrText>
        </w:r>
        <w:r w:rsidR="13930028">
          <w:fldChar w:fldCharType="separate"/>
        </w:r>
        <w:r w:rsidR="1DF0A50B" w:rsidRPr="1DF0A50B">
          <w:rPr>
            <w:rStyle w:val="Lienhypertexte"/>
          </w:rPr>
          <w:t>15</w:t>
        </w:r>
        <w:r w:rsidR="13930028">
          <w:fldChar w:fldCharType="end"/>
        </w:r>
      </w:hyperlink>
    </w:p>
    <w:p w14:paraId="6876BCE2" w14:textId="49B30D5D"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2069961284">
        <w:r w:rsidR="1DF0A50B" w:rsidRPr="1DF0A50B">
          <w:rPr>
            <w:rStyle w:val="Lienhypertexte"/>
          </w:rPr>
          <w:t>3.3.4</w:t>
        </w:r>
        <w:r w:rsidR="13930028">
          <w:tab/>
        </w:r>
        <w:r w:rsidR="1DF0A50B" w:rsidRPr="1DF0A50B">
          <w:rPr>
            <w:rStyle w:val="Lienhypertexte"/>
          </w:rPr>
          <w:t>App.vue</w:t>
        </w:r>
        <w:r w:rsidR="13930028">
          <w:tab/>
        </w:r>
        <w:r w:rsidR="13930028">
          <w:fldChar w:fldCharType="begin"/>
        </w:r>
        <w:r w:rsidR="13930028">
          <w:instrText>PAGEREF _Toc2069961284 \h</w:instrText>
        </w:r>
        <w:r w:rsidR="13930028">
          <w:fldChar w:fldCharType="separate"/>
        </w:r>
        <w:r w:rsidR="1DF0A50B" w:rsidRPr="1DF0A50B">
          <w:rPr>
            <w:rStyle w:val="Lienhypertexte"/>
          </w:rPr>
          <w:t>15</w:t>
        </w:r>
        <w:r w:rsidR="13930028">
          <w:fldChar w:fldCharType="end"/>
        </w:r>
      </w:hyperlink>
    </w:p>
    <w:p w14:paraId="2E390DD5" w14:textId="7E9F502A"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1064821500">
        <w:r w:rsidR="1DF0A50B" w:rsidRPr="1DF0A50B">
          <w:rPr>
            <w:rStyle w:val="Lienhypertexte"/>
          </w:rPr>
          <w:t>3.3.5</w:t>
        </w:r>
        <w:r w:rsidR="13930028">
          <w:tab/>
        </w:r>
        <w:r w:rsidR="1DF0A50B" w:rsidRPr="1DF0A50B">
          <w:rPr>
            <w:rStyle w:val="Lienhypertexte"/>
          </w:rPr>
          <w:t>Views</w:t>
        </w:r>
        <w:r w:rsidR="13930028">
          <w:tab/>
        </w:r>
        <w:r w:rsidR="13930028">
          <w:fldChar w:fldCharType="begin"/>
        </w:r>
        <w:r w:rsidR="13930028">
          <w:instrText>PAGEREF _Toc1064821500 \h</w:instrText>
        </w:r>
        <w:r w:rsidR="13930028">
          <w:fldChar w:fldCharType="separate"/>
        </w:r>
        <w:r w:rsidR="1DF0A50B" w:rsidRPr="1DF0A50B">
          <w:rPr>
            <w:rStyle w:val="Lienhypertexte"/>
          </w:rPr>
          <w:t>15</w:t>
        </w:r>
        <w:r w:rsidR="13930028">
          <w:fldChar w:fldCharType="end"/>
        </w:r>
      </w:hyperlink>
    </w:p>
    <w:p w14:paraId="5DD47526" w14:textId="4EEDAB48"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668792728">
        <w:r w:rsidR="1DF0A50B" w:rsidRPr="1DF0A50B">
          <w:rPr>
            <w:rStyle w:val="Lienhypertexte"/>
          </w:rPr>
          <w:t>3.3.6</w:t>
        </w:r>
        <w:r w:rsidR="13930028">
          <w:tab/>
        </w:r>
        <w:r w:rsidR="1DF0A50B" w:rsidRPr="1DF0A50B">
          <w:rPr>
            <w:rStyle w:val="Lienhypertexte"/>
          </w:rPr>
          <w:t>Components</w:t>
        </w:r>
        <w:r w:rsidR="13930028">
          <w:tab/>
        </w:r>
        <w:r w:rsidR="13930028">
          <w:fldChar w:fldCharType="begin"/>
        </w:r>
        <w:r w:rsidR="13930028">
          <w:instrText>PAGEREF _Toc668792728 \h</w:instrText>
        </w:r>
        <w:r w:rsidR="13930028">
          <w:fldChar w:fldCharType="separate"/>
        </w:r>
        <w:r w:rsidR="1DF0A50B" w:rsidRPr="1DF0A50B">
          <w:rPr>
            <w:rStyle w:val="Lienhypertexte"/>
          </w:rPr>
          <w:t>16</w:t>
        </w:r>
        <w:r w:rsidR="13930028">
          <w:fldChar w:fldCharType="end"/>
        </w:r>
      </w:hyperlink>
    </w:p>
    <w:p w14:paraId="3A9F2BAA" w14:textId="205FE368"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2144112935">
        <w:r w:rsidR="1DF0A50B" w:rsidRPr="1DF0A50B">
          <w:rPr>
            <w:rStyle w:val="Lienhypertexte"/>
          </w:rPr>
          <w:t>3.3.7</w:t>
        </w:r>
        <w:r w:rsidR="13930028">
          <w:tab/>
        </w:r>
        <w:r w:rsidR="1DF0A50B" w:rsidRPr="1DF0A50B">
          <w:rPr>
            <w:rStyle w:val="Lienhypertexte"/>
          </w:rPr>
          <w:t>Livres</w:t>
        </w:r>
        <w:r w:rsidR="13930028">
          <w:tab/>
        </w:r>
        <w:r w:rsidR="13930028">
          <w:fldChar w:fldCharType="begin"/>
        </w:r>
        <w:r w:rsidR="13930028">
          <w:instrText>PAGEREF _Toc2144112935 \h</w:instrText>
        </w:r>
        <w:r w:rsidR="13930028">
          <w:fldChar w:fldCharType="separate"/>
        </w:r>
        <w:r w:rsidR="1DF0A50B" w:rsidRPr="1DF0A50B">
          <w:rPr>
            <w:rStyle w:val="Lienhypertexte"/>
          </w:rPr>
          <w:t>16</w:t>
        </w:r>
        <w:r w:rsidR="13930028">
          <w:fldChar w:fldCharType="end"/>
        </w:r>
      </w:hyperlink>
    </w:p>
    <w:p w14:paraId="075AF213" w14:textId="3950E176" w:rsidR="00A83FA6" w:rsidRDefault="00000000" w:rsidP="1DF0A50B">
      <w:pPr>
        <w:pStyle w:val="TM3"/>
        <w:tabs>
          <w:tab w:val="left" w:pos="990"/>
          <w:tab w:val="right" w:leader="dot" w:pos="9060"/>
        </w:tabs>
        <w:rPr>
          <w:rFonts w:eastAsiaTheme="minorEastAsia" w:cstheme="minorBidi"/>
          <w:noProof/>
          <w:kern w:val="2"/>
          <w:sz w:val="24"/>
          <w:szCs w:val="24"/>
          <w14:ligatures w14:val="standardContextual"/>
        </w:rPr>
      </w:pPr>
      <w:hyperlink w:anchor="_Toc1912207162">
        <w:r w:rsidR="1DF0A50B" w:rsidRPr="1DF0A50B">
          <w:rPr>
            <w:rStyle w:val="Lienhypertexte"/>
          </w:rPr>
          <w:t>3.3.8</w:t>
        </w:r>
        <w:r w:rsidR="13930028">
          <w:tab/>
        </w:r>
        <w:r w:rsidR="1DF0A50B" w:rsidRPr="1DF0A50B">
          <w:rPr>
            <w:rStyle w:val="Lienhypertexte"/>
          </w:rPr>
          <w:t>Db.json</w:t>
        </w:r>
        <w:r w:rsidR="13930028">
          <w:tab/>
        </w:r>
        <w:r w:rsidR="13930028">
          <w:fldChar w:fldCharType="begin"/>
        </w:r>
        <w:r w:rsidR="13930028">
          <w:instrText>PAGEREF _Toc1912207162 \h</w:instrText>
        </w:r>
        <w:r w:rsidR="13930028">
          <w:fldChar w:fldCharType="separate"/>
        </w:r>
        <w:r w:rsidR="1DF0A50B" w:rsidRPr="1DF0A50B">
          <w:rPr>
            <w:rStyle w:val="Lienhypertexte"/>
          </w:rPr>
          <w:t>16</w:t>
        </w:r>
        <w:r w:rsidR="13930028">
          <w:fldChar w:fldCharType="end"/>
        </w:r>
      </w:hyperlink>
    </w:p>
    <w:p w14:paraId="47058A29" w14:textId="55B40556" w:rsidR="00A83FA6" w:rsidRDefault="00000000" w:rsidP="1DF0A50B">
      <w:pPr>
        <w:pStyle w:val="TM10"/>
        <w:tabs>
          <w:tab w:val="right" w:leader="dot" w:pos="9060"/>
        </w:tabs>
        <w:rPr>
          <w:rFonts w:eastAsiaTheme="minorEastAsia" w:cstheme="minorBidi"/>
          <w:noProof/>
          <w:kern w:val="2"/>
          <w:sz w:val="24"/>
          <w:szCs w:val="24"/>
          <w14:ligatures w14:val="standardContextual"/>
        </w:rPr>
      </w:pPr>
      <w:hyperlink w:anchor="_Toc537232501">
        <w:r w:rsidR="1DF0A50B" w:rsidRPr="1DF0A50B">
          <w:rPr>
            <w:rStyle w:val="Lienhypertexte"/>
          </w:rPr>
          <w:t>4</w:t>
        </w:r>
        <w:r w:rsidR="13930028">
          <w:tab/>
        </w:r>
        <w:r w:rsidR="1DF0A50B" w:rsidRPr="1DF0A50B">
          <w:rPr>
            <w:rStyle w:val="Lienhypertexte"/>
          </w:rPr>
          <w:t>Réalisation</w:t>
        </w:r>
        <w:r w:rsidR="13930028">
          <w:tab/>
        </w:r>
        <w:r w:rsidR="13930028">
          <w:fldChar w:fldCharType="begin"/>
        </w:r>
        <w:r w:rsidR="13930028">
          <w:instrText>PAGEREF _Toc537232501 \h</w:instrText>
        </w:r>
        <w:r w:rsidR="13930028">
          <w:fldChar w:fldCharType="separate"/>
        </w:r>
        <w:r w:rsidR="1DF0A50B" w:rsidRPr="1DF0A50B">
          <w:rPr>
            <w:rStyle w:val="Lienhypertexte"/>
          </w:rPr>
          <w:t>17</w:t>
        </w:r>
        <w:r w:rsidR="13930028">
          <w:fldChar w:fldCharType="end"/>
        </w:r>
      </w:hyperlink>
    </w:p>
    <w:p w14:paraId="3A9216C5" w14:textId="13EB61E5" w:rsidR="00A83FA6" w:rsidRDefault="00000000" w:rsidP="1DF0A50B">
      <w:pPr>
        <w:pStyle w:val="TM2"/>
        <w:tabs>
          <w:tab w:val="left" w:pos="600"/>
          <w:tab w:val="right" w:leader="dot" w:pos="9060"/>
        </w:tabs>
        <w:rPr>
          <w:rFonts w:eastAsiaTheme="minorEastAsia" w:cstheme="minorBidi"/>
          <w:noProof/>
          <w:kern w:val="2"/>
          <w:sz w:val="24"/>
          <w:szCs w:val="24"/>
          <w14:ligatures w14:val="standardContextual"/>
        </w:rPr>
      </w:pPr>
      <w:hyperlink w:anchor="_Toc1098668325">
        <w:r w:rsidR="1DF0A50B" w:rsidRPr="1DF0A50B">
          <w:rPr>
            <w:rStyle w:val="Lienhypertexte"/>
          </w:rPr>
          <w:t>4.1</w:t>
        </w:r>
        <w:r w:rsidR="13930028">
          <w:tab/>
        </w:r>
        <w:r w:rsidR="1DF0A50B" w:rsidRPr="1DF0A50B">
          <w:rPr>
            <w:rStyle w:val="Lienhypertexte"/>
          </w:rPr>
          <w:t>Fonctionnalités demandées</w:t>
        </w:r>
        <w:r w:rsidR="13930028">
          <w:tab/>
        </w:r>
        <w:r w:rsidR="13930028">
          <w:fldChar w:fldCharType="begin"/>
        </w:r>
        <w:r w:rsidR="13930028">
          <w:instrText>PAGEREF _Toc1098668325 \h</w:instrText>
        </w:r>
        <w:r w:rsidR="13930028">
          <w:fldChar w:fldCharType="separate"/>
        </w:r>
        <w:r w:rsidR="1DF0A50B" w:rsidRPr="1DF0A50B">
          <w:rPr>
            <w:rStyle w:val="Lienhypertexte"/>
          </w:rPr>
          <w:t>17</w:t>
        </w:r>
        <w:r w:rsidR="13930028">
          <w:fldChar w:fldCharType="end"/>
        </w:r>
      </w:hyperlink>
    </w:p>
    <w:p w14:paraId="11804F2C" w14:textId="430C02BC" w:rsidR="00A83FA6" w:rsidRDefault="00000000" w:rsidP="1DF0A50B">
      <w:pPr>
        <w:pStyle w:val="TM2"/>
        <w:tabs>
          <w:tab w:val="left" w:pos="600"/>
          <w:tab w:val="right" w:leader="dot" w:pos="9060"/>
        </w:tabs>
        <w:rPr>
          <w:rFonts w:eastAsiaTheme="minorEastAsia" w:cstheme="minorBidi"/>
          <w:smallCaps w:val="0"/>
          <w:noProof/>
          <w:kern w:val="2"/>
          <w:sz w:val="24"/>
          <w:szCs w:val="24"/>
          <w14:ligatures w14:val="standardContextual"/>
        </w:rPr>
      </w:pPr>
      <w:hyperlink w:anchor="_Toc1090146091">
        <w:r w:rsidR="1DF0A50B" w:rsidRPr="1DF0A50B">
          <w:rPr>
            <w:rStyle w:val="Lienhypertexte"/>
          </w:rPr>
          <w:t>4.2</w:t>
        </w:r>
        <w:r w:rsidR="13930028">
          <w:tab/>
        </w:r>
        <w:r w:rsidR="1DF0A50B" w:rsidRPr="1DF0A50B">
          <w:rPr>
            <w:rStyle w:val="Lienhypertexte"/>
          </w:rPr>
          <w:t>Organisation du groupe</w:t>
        </w:r>
        <w:r w:rsidR="13930028">
          <w:tab/>
        </w:r>
        <w:r w:rsidR="13930028">
          <w:fldChar w:fldCharType="begin"/>
        </w:r>
        <w:r w:rsidR="13930028">
          <w:instrText>PAGEREF _Toc1090146091 \h</w:instrText>
        </w:r>
        <w:r w:rsidR="13930028">
          <w:fldChar w:fldCharType="separate"/>
        </w:r>
        <w:r w:rsidR="1DF0A50B" w:rsidRPr="1DF0A50B">
          <w:rPr>
            <w:rStyle w:val="Lienhypertexte"/>
          </w:rPr>
          <w:t>17</w:t>
        </w:r>
        <w:r w:rsidR="13930028">
          <w:fldChar w:fldCharType="end"/>
        </w:r>
      </w:hyperlink>
    </w:p>
    <w:p w14:paraId="026A0907" w14:textId="5EF0BA79" w:rsidR="00A83FA6" w:rsidRDefault="00000000" w:rsidP="1DF0A50B">
      <w:pPr>
        <w:pStyle w:val="TM10"/>
        <w:tabs>
          <w:tab w:val="left" w:pos="390"/>
          <w:tab w:val="right" w:leader="dot" w:pos="9060"/>
        </w:tabs>
        <w:rPr>
          <w:rFonts w:eastAsiaTheme="minorEastAsia" w:cstheme="minorBidi"/>
          <w:noProof/>
          <w:kern w:val="2"/>
          <w:sz w:val="24"/>
          <w:szCs w:val="24"/>
          <w14:ligatures w14:val="standardContextual"/>
        </w:rPr>
      </w:pPr>
      <w:hyperlink w:anchor="_Toc163509296">
        <w:r w:rsidR="1DF0A50B" w:rsidRPr="1DF0A50B">
          <w:rPr>
            <w:rStyle w:val="Lienhypertexte"/>
          </w:rPr>
          <w:t>5</w:t>
        </w:r>
        <w:r w:rsidR="13930028">
          <w:tab/>
        </w:r>
        <w:r w:rsidR="1DF0A50B" w:rsidRPr="1DF0A50B">
          <w:rPr>
            <w:rStyle w:val="Lienhypertexte"/>
          </w:rPr>
          <w:t>Conclusion</w:t>
        </w:r>
        <w:r w:rsidR="13930028">
          <w:tab/>
        </w:r>
        <w:r w:rsidR="13930028">
          <w:fldChar w:fldCharType="begin"/>
        </w:r>
        <w:r w:rsidR="13930028">
          <w:instrText>PAGEREF _Toc163509296 \h</w:instrText>
        </w:r>
        <w:r w:rsidR="13930028">
          <w:fldChar w:fldCharType="separate"/>
        </w:r>
        <w:r w:rsidR="1DF0A50B" w:rsidRPr="1DF0A50B">
          <w:rPr>
            <w:rStyle w:val="Lienhypertexte"/>
          </w:rPr>
          <w:t>17</w:t>
        </w:r>
        <w:r w:rsidR="13930028">
          <w:fldChar w:fldCharType="end"/>
        </w:r>
      </w:hyperlink>
    </w:p>
    <w:p w14:paraId="38E9144E" w14:textId="0A3FB67F" w:rsidR="00A83FA6" w:rsidRDefault="00000000" w:rsidP="1DF0A50B">
      <w:pPr>
        <w:pStyle w:val="TM2"/>
        <w:tabs>
          <w:tab w:val="left" w:pos="600"/>
          <w:tab w:val="right" w:leader="dot" w:pos="9060"/>
        </w:tabs>
        <w:rPr>
          <w:rFonts w:eastAsiaTheme="minorEastAsia" w:cstheme="minorBidi"/>
          <w:noProof/>
          <w:kern w:val="2"/>
          <w:sz w:val="24"/>
          <w:szCs w:val="24"/>
          <w14:ligatures w14:val="standardContextual"/>
        </w:rPr>
      </w:pPr>
      <w:hyperlink w:anchor="_Toc287518154">
        <w:r w:rsidR="1DF0A50B" w:rsidRPr="1DF0A50B">
          <w:rPr>
            <w:rStyle w:val="Lienhypertexte"/>
          </w:rPr>
          <w:t>5.1</w:t>
        </w:r>
        <w:r w:rsidR="13930028">
          <w:tab/>
        </w:r>
        <w:r w:rsidR="1DF0A50B" w:rsidRPr="1DF0A50B">
          <w:rPr>
            <w:rStyle w:val="Lienhypertexte"/>
          </w:rPr>
          <w:t>Conclusion générale du projet</w:t>
        </w:r>
        <w:r w:rsidR="13930028">
          <w:tab/>
        </w:r>
        <w:r w:rsidR="13930028">
          <w:fldChar w:fldCharType="begin"/>
        </w:r>
        <w:r w:rsidR="13930028">
          <w:instrText>PAGEREF _Toc287518154 \h</w:instrText>
        </w:r>
        <w:r w:rsidR="13930028">
          <w:fldChar w:fldCharType="separate"/>
        </w:r>
        <w:r w:rsidR="1DF0A50B" w:rsidRPr="1DF0A50B">
          <w:rPr>
            <w:rStyle w:val="Lienhypertexte"/>
          </w:rPr>
          <w:t>17</w:t>
        </w:r>
        <w:r w:rsidR="13930028">
          <w:fldChar w:fldCharType="end"/>
        </w:r>
      </w:hyperlink>
    </w:p>
    <w:p w14:paraId="60BCC81B" w14:textId="716F3384" w:rsidR="00A83FA6" w:rsidRDefault="00000000" w:rsidP="1DF0A50B">
      <w:pPr>
        <w:pStyle w:val="TM2"/>
        <w:tabs>
          <w:tab w:val="left" w:pos="600"/>
          <w:tab w:val="right" w:leader="dot" w:pos="9060"/>
        </w:tabs>
        <w:rPr>
          <w:rFonts w:eastAsiaTheme="minorEastAsia" w:cstheme="minorBidi"/>
          <w:noProof/>
          <w:kern w:val="2"/>
          <w:sz w:val="24"/>
          <w:szCs w:val="24"/>
          <w14:ligatures w14:val="standardContextual"/>
        </w:rPr>
      </w:pPr>
      <w:hyperlink w:anchor="_Toc1869246466">
        <w:r w:rsidR="1DF0A50B" w:rsidRPr="1DF0A50B">
          <w:rPr>
            <w:rStyle w:val="Lienhypertexte"/>
          </w:rPr>
          <w:t>5.2</w:t>
        </w:r>
        <w:r w:rsidR="13930028">
          <w:tab/>
        </w:r>
        <w:r w:rsidR="1DF0A50B" w:rsidRPr="1DF0A50B">
          <w:rPr>
            <w:rStyle w:val="Lienhypertexte"/>
          </w:rPr>
          <w:t>Conclusion personnelle</w:t>
        </w:r>
        <w:r w:rsidR="13930028">
          <w:tab/>
        </w:r>
        <w:r w:rsidR="13930028">
          <w:fldChar w:fldCharType="begin"/>
        </w:r>
        <w:r w:rsidR="13930028">
          <w:instrText>PAGEREF _Toc1869246466 \h</w:instrText>
        </w:r>
        <w:r w:rsidR="13930028">
          <w:fldChar w:fldCharType="separate"/>
        </w:r>
        <w:r w:rsidR="1DF0A50B" w:rsidRPr="1DF0A50B">
          <w:rPr>
            <w:rStyle w:val="Lienhypertexte"/>
          </w:rPr>
          <w:t>17</w:t>
        </w:r>
        <w:r w:rsidR="13930028">
          <w:fldChar w:fldCharType="end"/>
        </w:r>
      </w:hyperlink>
    </w:p>
    <w:p w14:paraId="36498B20" w14:textId="68CA8209" w:rsidR="1DF0A50B" w:rsidRDefault="00000000" w:rsidP="1DF0A50B">
      <w:pPr>
        <w:pStyle w:val="TM3"/>
        <w:tabs>
          <w:tab w:val="left" w:pos="990"/>
          <w:tab w:val="right" w:leader="dot" w:pos="9060"/>
        </w:tabs>
      </w:pPr>
      <w:hyperlink w:anchor="_Toc505937671">
        <w:r w:rsidR="1DF0A50B" w:rsidRPr="1DF0A50B">
          <w:rPr>
            <w:rStyle w:val="Lienhypertexte"/>
          </w:rPr>
          <w:t>5.2.1</w:t>
        </w:r>
        <w:r w:rsidR="1DF0A50B">
          <w:tab/>
        </w:r>
        <w:r w:rsidR="1DF0A50B" w:rsidRPr="1DF0A50B">
          <w:rPr>
            <w:rStyle w:val="Lienhypertexte"/>
          </w:rPr>
          <w:t>Elias</w:t>
        </w:r>
        <w:r w:rsidR="1DF0A50B">
          <w:tab/>
        </w:r>
        <w:r w:rsidR="1DF0A50B">
          <w:fldChar w:fldCharType="begin"/>
        </w:r>
        <w:r w:rsidR="1DF0A50B">
          <w:instrText>PAGEREF _Toc505937671 \h</w:instrText>
        </w:r>
        <w:r w:rsidR="1DF0A50B">
          <w:fldChar w:fldCharType="separate"/>
        </w:r>
        <w:r w:rsidR="1DF0A50B" w:rsidRPr="1DF0A50B">
          <w:rPr>
            <w:rStyle w:val="Lienhypertexte"/>
          </w:rPr>
          <w:t>17</w:t>
        </w:r>
        <w:r w:rsidR="1DF0A50B">
          <w:fldChar w:fldCharType="end"/>
        </w:r>
      </w:hyperlink>
    </w:p>
    <w:p w14:paraId="0262D338" w14:textId="3D2C9ADF" w:rsidR="1DF0A50B" w:rsidRDefault="00000000" w:rsidP="1DF0A50B">
      <w:pPr>
        <w:pStyle w:val="TM3"/>
        <w:tabs>
          <w:tab w:val="left" w:pos="990"/>
          <w:tab w:val="right" w:leader="dot" w:pos="9060"/>
        </w:tabs>
      </w:pPr>
      <w:hyperlink w:anchor="_Toc1261177337">
        <w:r w:rsidR="1DF0A50B" w:rsidRPr="1DF0A50B">
          <w:rPr>
            <w:rStyle w:val="Lienhypertexte"/>
          </w:rPr>
          <w:t>5.2.2</w:t>
        </w:r>
        <w:r w:rsidR="1DF0A50B">
          <w:tab/>
        </w:r>
        <w:r w:rsidR="1DF0A50B" w:rsidRPr="1DF0A50B">
          <w:rPr>
            <w:rStyle w:val="Lienhypertexte"/>
          </w:rPr>
          <w:t>Aaron</w:t>
        </w:r>
        <w:r w:rsidR="1DF0A50B">
          <w:tab/>
        </w:r>
        <w:r w:rsidR="1DF0A50B">
          <w:fldChar w:fldCharType="begin"/>
        </w:r>
        <w:r w:rsidR="1DF0A50B">
          <w:instrText>PAGEREF _Toc1261177337 \h</w:instrText>
        </w:r>
        <w:r w:rsidR="1DF0A50B">
          <w:fldChar w:fldCharType="separate"/>
        </w:r>
        <w:r w:rsidR="1DF0A50B" w:rsidRPr="1DF0A50B">
          <w:rPr>
            <w:rStyle w:val="Lienhypertexte"/>
          </w:rPr>
          <w:t>17</w:t>
        </w:r>
        <w:r w:rsidR="1DF0A50B">
          <w:fldChar w:fldCharType="end"/>
        </w:r>
      </w:hyperlink>
    </w:p>
    <w:p w14:paraId="70D14563" w14:textId="07B18B00" w:rsidR="1DF0A50B" w:rsidRDefault="00000000" w:rsidP="1DF0A50B">
      <w:pPr>
        <w:pStyle w:val="TM2"/>
        <w:tabs>
          <w:tab w:val="left" w:pos="600"/>
          <w:tab w:val="right" w:leader="dot" w:pos="9060"/>
        </w:tabs>
      </w:pPr>
      <w:hyperlink w:anchor="_Toc1569066070">
        <w:r w:rsidR="1DF0A50B" w:rsidRPr="1DF0A50B">
          <w:rPr>
            <w:rStyle w:val="Lienhypertexte"/>
          </w:rPr>
          <w:t>5.3</w:t>
        </w:r>
        <w:r w:rsidR="1DF0A50B">
          <w:tab/>
        </w:r>
        <w:r w:rsidR="1DF0A50B" w:rsidRPr="1DF0A50B">
          <w:rPr>
            <w:rStyle w:val="Lienhypertexte"/>
          </w:rPr>
          <w:t>Critique constructive sur la planification</w:t>
        </w:r>
        <w:r w:rsidR="1DF0A50B">
          <w:tab/>
        </w:r>
        <w:r w:rsidR="1DF0A50B">
          <w:fldChar w:fldCharType="begin"/>
        </w:r>
        <w:r w:rsidR="1DF0A50B">
          <w:instrText>PAGEREF _Toc1569066070 \h</w:instrText>
        </w:r>
        <w:r w:rsidR="1DF0A50B">
          <w:fldChar w:fldCharType="separate"/>
        </w:r>
        <w:r w:rsidR="1DF0A50B" w:rsidRPr="1DF0A50B">
          <w:rPr>
            <w:rStyle w:val="Lienhypertexte"/>
          </w:rPr>
          <w:t>17</w:t>
        </w:r>
        <w:r w:rsidR="1DF0A50B">
          <w:fldChar w:fldCharType="end"/>
        </w:r>
      </w:hyperlink>
    </w:p>
    <w:p w14:paraId="4E9F0351" w14:textId="2CF04C14" w:rsidR="1DF0A50B" w:rsidRDefault="00000000" w:rsidP="1DF0A50B">
      <w:pPr>
        <w:pStyle w:val="TM2"/>
        <w:tabs>
          <w:tab w:val="left" w:pos="600"/>
          <w:tab w:val="right" w:leader="dot" w:pos="9060"/>
        </w:tabs>
      </w:pPr>
      <w:hyperlink w:anchor="_Toc1167981534">
        <w:r w:rsidR="1DF0A50B" w:rsidRPr="1DF0A50B">
          <w:rPr>
            <w:rStyle w:val="Lienhypertexte"/>
          </w:rPr>
          <w:t>5.4</w:t>
        </w:r>
        <w:r w:rsidR="1DF0A50B">
          <w:tab/>
        </w:r>
        <w:r w:rsidR="1DF0A50B" w:rsidRPr="1DF0A50B">
          <w:rPr>
            <w:rStyle w:val="Lienhypertexte"/>
          </w:rPr>
          <w:t>Méthodologie git</w:t>
        </w:r>
        <w:r w:rsidR="1DF0A50B">
          <w:tab/>
        </w:r>
        <w:r w:rsidR="1DF0A50B">
          <w:fldChar w:fldCharType="begin"/>
        </w:r>
        <w:r w:rsidR="1DF0A50B">
          <w:instrText>PAGEREF _Toc1167981534 \h</w:instrText>
        </w:r>
        <w:r w:rsidR="1DF0A50B">
          <w:fldChar w:fldCharType="separate"/>
        </w:r>
        <w:r w:rsidR="1DF0A50B" w:rsidRPr="1DF0A50B">
          <w:rPr>
            <w:rStyle w:val="Lienhypertexte"/>
          </w:rPr>
          <w:t>17</w:t>
        </w:r>
        <w:r w:rsidR="1DF0A50B">
          <w:fldChar w:fldCharType="end"/>
        </w:r>
      </w:hyperlink>
    </w:p>
    <w:p w14:paraId="49A65C23" w14:textId="35CB448F" w:rsidR="1DF0A50B" w:rsidRDefault="00000000" w:rsidP="1DF0A50B">
      <w:pPr>
        <w:pStyle w:val="TM2"/>
        <w:tabs>
          <w:tab w:val="left" w:pos="600"/>
          <w:tab w:val="right" w:leader="dot" w:pos="9060"/>
        </w:tabs>
      </w:pPr>
      <w:hyperlink w:anchor="_Toc125038653">
        <w:r w:rsidR="1DF0A50B" w:rsidRPr="1DF0A50B">
          <w:rPr>
            <w:rStyle w:val="Lienhypertexte"/>
          </w:rPr>
          <w:t>5.5</w:t>
        </w:r>
        <w:r w:rsidR="1DF0A50B">
          <w:tab/>
        </w:r>
        <w:r w:rsidR="1DF0A50B" w:rsidRPr="1DF0A50B">
          <w:rPr>
            <w:rStyle w:val="Lienhypertexte"/>
          </w:rPr>
          <w:t>Annexes</w:t>
        </w:r>
        <w:r w:rsidR="1DF0A50B">
          <w:tab/>
        </w:r>
        <w:r w:rsidR="1DF0A50B">
          <w:fldChar w:fldCharType="begin"/>
        </w:r>
        <w:r w:rsidR="1DF0A50B">
          <w:instrText>PAGEREF _Toc125038653 \h</w:instrText>
        </w:r>
        <w:r w:rsidR="1DF0A50B">
          <w:fldChar w:fldCharType="separate"/>
        </w:r>
        <w:r w:rsidR="1DF0A50B" w:rsidRPr="1DF0A50B">
          <w:rPr>
            <w:rStyle w:val="Lienhypertexte"/>
          </w:rPr>
          <w:t>18</w:t>
        </w:r>
        <w:r w:rsidR="1DF0A50B">
          <w:fldChar w:fldCharType="end"/>
        </w:r>
      </w:hyperlink>
    </w:p>
    <w:p w14:paraId="6339836E" w14:textId="40A7507F" w:rsidR="1DF0A50B" w:rsidRDefault="00000000" w:rsidP="1DF0A50B">
      <w:pPr>
        <w:pStyle w:val="TM3"/>
        <w:tabs>
          <w:tab w:val="left" w:pos="990"/>
          <w:tab w:val="right" w:leader="dot" w:pos="9060"/>
        </w:tabs>
      </w:pPr>
      <w:hyperlink w:anchor="_Toc1013683971">
        <w:r w:rsidR="1DF0A50B" w:rsidRPr="1DF0A50B">
          <w:rPr>
            <w:rStyle w:val="Lienhypertexte"/>
          </w:rPr>
          <w:t>5.5.1</w:t>
        </w:r>
        <w:r w:rsidR="1DF0A50B">
          <w:tab/>
        </w:r>
        <w:r w:rsidR="1DF0A50B" w:rsidRPr="1DF0A50B">
          <w:rPr>
            <w:rStyle w:val="Lienhypertexte"/>
          </w:rPr>
          <w:t>Webographie</w:t>
        </w:r>
        <w:r w:rsidR="1DF0A50B">
          <w:tab/>
        </w:r>
        <w:r w:rsidR="1DF0A50B">
          <w:fldChar w:fldCharType="begin"/>
        </w:r>
        <w:r w:rsidR="1DF0A50B">
          <w:instrText>PAGEREF _Toc1013683971 \h</w:instrText>
        </w:r>
        <w:r w:rsidR="1DF0A50B">
          <w:fldChar w:fldCharType="separate"/>
        </w:r>
        <w:r w:rsidR="1DF0A50B" w:rsidRPr="1DF0A50B">
          <w:rPr>
            <w:rStyle w:val="Lienhypertexte"/>
          </w:rPr>
          <w:t>18</w:t>
        </w:r>
        <w:r w:rsidR="1DF0A50B">
          <w:fldChar w:fldCharType="end"/>
        </w:r>
      </w:hyperlink>
    </w:p>
    <w:p w14:paraId="441E4A1B" w14:textId="46EE7805" w:rsidR="1DF0A50B" w:rsidRDefault="00000000" w:rsidP="1DF0A50B">
      <w:pPr>
        <w:pStyle w:val="TM3"/>
        <w:tabs>
          <w:tab w:val="left" w:pos="990"/>
          <w:tab w:val="right" w:leader="dot" w:pos="9060"/>
        </w:tabs>
      </w:pPr>
      <w:hyperlink w:anchor="_Toc521542759">
        <w:r w:rsidR="1DF0A50B" w:rsidRPr="1DF0A50B">
          <w:rPr>
            <w:rStyle w:val="Lienhypertexte"/>
          </w:rPr>
          <w:t>5.5.2</w:t>
        </w:r>
        <w:r w:rsidR="1DF0A50B">
          <w:tab/>
        </w:r>
        <w:r w:rsidR="1DF0A50B" w:rsidRPr="1DF0A50B">
          <w:rPr>
            <w:rStyle w:val="Lienhypertexte"/>
          </w:rPr>
          <w:t>Bibliographie</w:t>
        </w:r>
        <w:r w:rsidR="1DF0A50B">
          <w:tab/>
        </w:r>
        <w:r w:rsidR="1DF0A50B">
          <w:fldChar w:fldCharType="begin"/>
        </w:r>
        <w:r w:rsidR="1DF0A50B">
          <w:instrText>PAGEREF _Toc521542759 \h</w:instrText>
        </w:r>
        <w:r w:rsidR="1DF0A50B">
          <w:fldChar w:fldCharType="separate"/>
        </w:r>
        <w:r w:rsidR="1DF0A50B" w:rsidRPr="1DF0A50B">
          <w:rPr>
            <w:rStyle w:val="Lienhypertexte"/>
          </w:rPr>
          <w:t>18</w:t>
        </w:r>
        <w:r w:rsidR="1DF0A50B">
          <w:fldChar w:fldCharType="end"/>
        </w:r>
      </w:hyperlink>
    </w:p>
    <w:p w14:paraId="764DE032" w14:textId="7C9C0650" w:rsidR="1DF0A50B" w:rsidRDefault="00000000" w:rsidP="1DF0A50B">
      <w:pPr>
        <w:pStyle w:val="TM3"/>
        <w:tabs>
          <w:tab w:val="left" w:pos="990"/>
          <w:tab w:val="right" w:leader="dot" w:pos="9060"/>
        </w:tabs>
      </w:pPr>
      <w:hyperlink w:anchor="_Toc507616438">
        <w:r w:rsidR="1DF0A50B" w:rsidRPr="1DF0A50B">
          <w:rPr>
            <w:rStyle w:val="Lienhypertexte"/>
          </w:rPr>
          <w:t>5.5.3</w:t>
        </w:r>
        <w:r w:rsidR="1DF0A50B">
          <w:tab/>
        </w:r>
        <w:r w:rsidR="1DF0A50B" w:rsidRPr="1DF0A50B">
          <w:rPr>
            <w:rStyle w:val="Lienhypertexte"/>
          </w:rPr>
          <w:t>Glossaire</w:t>
        </w:r>
        <w:r w:rsidR="1DF0A50B">
          <w:tab/>
        </w:r>
        <w:r w:rsidR="1DF0A50B">
          <w:fldChar w:fldCharType="begin"/>
        </w:r>
        <w:r w:rsidR="1DF0A50B">
          <w:instrText>PAGEREF _Toc507616438 \h</w:instrText>
        </w:r>
        <w:r w:rsidR="1DF0A50B">
          <w:fldChar w:fldCharType="separate"/>
        </w:r>
        <w:r w:rsidR="1DF0A50B" w:rsidRPr="1DF0A50B">
          <w:rPr>
            <w:rStyle w:val="Lienhypertexte"/>
          </w:rPr>
          <w:t>18</w:t>
        </w:r>
        <w:r w:rsidR="1DF0A50B">
          <w:fldChar w:fldCharType="end"/>
        </w:r>
      </w:hyperlink>
      <w:r w:rsidR="1DF0A50B">
        <w:fldChar w:fldCharType="end"/>
      </w:r>
    </w:p>
    <w:p w14:paraId="23D38272" w14:textId="02079E5D" w:rsidR="00742484" w:rsidRDefault="00A65F0B">
      <w:r>
        <w:br w:type="page"/>
      </w:r>
    </w:p>
    <w:p w14:paraId="04401241" w14:textId="0F6D3877" w:rsidR="00D160DD" w:rsidRDefault="00CD245B" w:rsidP="00AB7227">
      <w:pPr>
        <w:pStyle w:val="Titre1"/>
      </w:pPr>
      <w:bookmarkStart w:id="0" w:name="_Toc1696432660"/>
      <w:r>
        <w:lastRenderedPageBreak/>
        <w:t>Introduction</w:t>
      </w:r>
      <w:bookmarkEnd w:id="0"/>
    </w:p>
    <w:p w14:paraId="2908FBFD" w14:textId="77777777" w:rsidR="008E53F9" w:rsidRPr="008E53F9" w:rsidRDefault="008E53F9" w:rsidP="008E53F9">
      <w:pPr>
        <w:pStyle w:val="Corpsdetexte"/>
      </w:pPr>
    </w:p>
    <w:p w14:paraId="58B7F179" w14:textId="77777777" w:rsidR="00D160DD" w:rsidRDefault="00753A51" w:rsidP="00837B1E">
      <w:pPr>
        <w:pStyle w:val="Titre2"/>
      </w:pPr>
      <w:bookmarkStart w:id="1" w:name="_Toc566405362"/>
      <w:bookmarkStart w:id="2" w:name="_Toc532179969"/>
      <w:bookmarkStart w:id="3" w:name="_Toc165969639"/>
      <w:r>
        <w:t>T</w:t>
      </w:r>
      <w:r w:rsidR="00902523">
        <w:t>itr</w:t>
      </w:r>
      <w:r w:rsidR="0015167D">
        <w:t>e</w:t>
      </w:r>
      <w:bookmarkEnd w:id="1"/>
    </w:p>
    <w:p w14:paraId="23B7A39F" w14:textId="77777777" w:rsidR="0015167D" w:rsidRPr="002F629D" w:rsidRDefault="0015167D" w:rsidP="0015167D">
      <w:pPr>
        <w:pStyle w:val="Retraitcorpsdetexte"/>
      </w:pPr>
    </w:p>
    <w:p w14:paraId="499093CD" w14:textId="77777777" w:rsidR="00A74822" w:rsidRPr="000E7483" w:rsidRDefault="00A74822" w:rsidP="00A74822">
      <w:pPr>
        <w:pStyle w:val="Titre"/>
      </w:pPr>
      <w:r>
        <w:t>P_secure_webshop</w:t>
      </w:r>
    </w:p>
    <w:p w14:paraId="2399A5E8" w14:textId="77777777" w:rsidR="0015167D" w:rsidRPr="002F629D" w:rsidRDefault="0015167D" w:rsidP="0015167D">
      <w:pPr>
        <w:pStyle w:val="Retraitcorpsdetexte"/>
      </w:pPr>
    </w:p>
    <w:p w14:paraId="587E702C" w14:textId="77777777" w:rsidR="00753A51" w:rsidRPr="002F629D" w:rsidRDefault="00902523" w:rsidP="00837B1E">
      <w:pPr>
        <w:pStyle w:val="Titre2"/>
      </w:pPr>
      <w:bookmarkStart w:id="4" w:name="_Toc451384602"/>
      <w:r>
        <w:t>Description</w:t>
      </w:r>
      <w:bookmarkEnd w:id="4"/>
    </w:p>
    <w:p w14:paraId="05A23F59" w14:textId="77777777" w:rsidR="0015167D" w:rsidRPr="002F629D" w:rsidRDefault="0015167D" w:rsidP="0015167D">
      <w:pPr>
        <w:pStyle w:val="Retraitcorpsdetexte"/>
      </w:pPr>
    </w:p>
    <w:p w14:paraId="27CDD93A" w14:textId="21F0189E" w:rsidR="00CD245B" w:rsidRPr="002F629D" w:rsidRDefault="00CD245B" w:rsidP="00A74822">
      <w:pPr>
        <w:pStyle w:val="Retraitcorpsdetexte"/>
        <w:rPr>
          <w:sz w:val="24"/>
          <w:szCs w:val="24"/>
        </w:rPr>
      </w:pPr>
      <w:r w:rsidRPr="002F629D">
        <w:rPr>
          <w:sz w:val="24"/>
          <w:szCs w:val="24"/>
        </w:rPr>
        <w:t xml:space="preserve">Le but </w:t>
      </w:r>
      <w:r w:rsidR="00A74822">
        <w:rPr>
          <w:sz w:val="24"/>
          <w:szCs w:val="24"/>
        </w:rPr>
        <w:t>du projet est de réaliser le backend fonctionnelle d’une application js/express sur une base de code incomplete en y incorporrent les informations acquise durrant le module 183</w:t>
      </w:r>
    </w:p>
    <w:p w14:paraId="75212C9C" w14:textId="228622EA" w:rsidR="00753A51" w:rsidRPr="002F629D" w:rsidRDefault="00902523" w:rsidP="00837B1E">
      <w:pPr>
        <w:pStyle w:val="Titre2"/>
      </w:pPr>
      <w:bookmarkStart w:id="5" w:name="_Toc62910720"/>
      <w:r>
        <w:t>Matériel et logiciels à disposition</w:t>
      </w:r>
      <w:bookmarkEnd w:id="5"/>
    </w:p>
    <w:p w14:paraId="14B94859" w14:textId="77777777" w:rsidR="0015167D" w:rsidRPr="002F629D" w:rsidRDefault="0015167D" w:rsidP="0015167D">
      <w:pPr>
        <w:pStyle w:val="Retraitcorpsdetexte"/>
      </w:pPr>
    </w:p>
    <w:p w14:paraId="2319328F" w14:textId="4B74BB82" w:rsidR="0015167D" w:rsidRPr="002F629D" w:rsidRDefault="00CD245B" w:rsidP="00CD245B">
      <w:pPr>
        <w:pStyle w:val="Informations"/>
        <w:numPr>
          <w:ilvl w:val="0"/>
          <w:numId w:val="51"/>
        </w:numPr>
        <w:rPr>
          <w:color w:val="auto"/>
          <w:sz w:val="24"/>
          <w:szCs w:val="24"/>
        </w:rPr>
      </w:pPr>
      <w:r w:rsidRPr="002F629D">
        <w:rPr>
          <w:color w:val="auto"/>
          <w:sz w:val="24"/>
          <w:szCs w:val="24"/>
        </w:rPr>
        <w:t>Un PC de l’ETML</w:t>
      </w:r>
    </w:p>
    <w:p w14:paraId="32A6A2EB" w14:textId="64124046" w:rsidR="00CD245B" w:rsidRPr="002F629D" w:rsidRDefault="00CD245B" w:rsidP="00CD245B">
      <w:pPr>
        <w:pStyle w:val="Informations"/>
        <w:numPr>
          <w:ilvl w:val="0"/>
          <w:numId w:val="51"/>
        </w:numPr>
        <w:rPr>
          <w:color w:val="auto"/>
          <w:sz w:val="24"/>
          <w:szCs w:val="24"/>
        </w:rPr>
      </w:pPr>
      <w:r w:rsidRPr="002F629D">
        <w:rPr>
          <w:color w:val="auto"/>
          <w:sz w:val="24"/>
          <w:szCs w:val="24"/>
        </w:rPr>
        <w:t>Visual Studio Code</w:t>
      </w:r>
    </w:p>
    <w:p w14:paraId="100DB7E2" w14:textId="484C990A" w:rsidR="00CD245B" w:rsidRPr="002F629D" w:rsidRDefault="00CD245B" w:rsidP="00CD245B">
      <w:pPr>
        <w:pStyle w:val="Informations"/>
        <w:numPr>
          <w:ilvl w:val="0"/>
          <w:numId w:val="51"/>
        </w:numPr>
        <w:rPr>
          <w:color w:val="auto"/>
          <w:sz w:val="24"/>
          <w:szCs w:val="24"/>
        </w:rPr>
      </w:pPr>
      <w:r w:rsidRPr="002F629D">
        <w:rPr>
          <w:color w:val="auto"/>
          <w:sz w:val="24"/>
          <w:szCs w:val="24"/>
        </w:rPr>
        <w:t>Internet</w:t>
      </w:r>
    </w:p>
    <w:p w14:paraId="18B56295" w14:textId="77777777" w:rsidR="00F664DF" w:rsidRPr="002F629D" w:rsidRDefault="00F664DF" w:rsidP="00F664DF">
      <w:pPr>
        <w:pStyle w:val="Retraitcorpsdetexte"/>
      </w:pPr>
    </w:p>
    <w:p w14:paraId="01939E50" w14:textId="77777777" w:rsidR="00753A51" w:rsidRPr="002F629D" w:rsidRDefault="00753A51" w:rsidP="00837B1E">
      <w:pPr>
        <w:pStyle w:val="Titre2"/>
      </w:pPr>
      <w:bookmarkStart w:id="6" w:name="_Toc751188451"/>
      <w:r>
        <w:t>P</w:t>
      </w:r>
      <w:r w:rsidR="00902523">
        <w:t>rérequis</w:t>
      </w:r>
      <w:bookmarkEnd w:id="6"/>
    </w:p>
    <w:p w14:paraId="172D0EAC" w14:textId="77777777" w:rsidR="0015167D" w:rsidRPr="002F629D" w:rsidRDefault="0015167D" w:rsidP="0015167D">
      <w:pPr>
        <w:pStyle w:val="Retraitcorpsdetexte"/>
      </w:pPr>
    </w:p>
    <w:p w14:paraId="3698AB63" w14:textId="00942147" w:rsidR="00875048" w:rsidRDefault="00CD245B" w:rsidP="0015167D">
      <w:pPr>
        <w:pStyle w:val="Informations"/>
        <w:rPr>
          <w:color w:val="auto"/>
          <w:sz w:val="24"/>
          <w:szCs w:val="24"/>
        </w:rPr>
      </w:pPr>
      <w:r w:rsidRPr="002F629D">
        <w:rPr>
          <w:color w:val="auto"/>
          <w:sz w:val="24"/>
          <w:szCs w:val="24"/>
        </w:rPr>
        <w:t xml:space="preserve">Les cours du module </w:t>
      </w:r>
      <w:r w:rsidR="00A74822">
        <w:rPr>
          <w:color w:val="auto"/>
          <w:sz w:val="24"/>
          <w:szCs w:val="24"/>
        </w:rPr>
        <w:t>183</w:t>
      </w:r>
      <w:r w:rsidRPr="002F629D">
        <w:rPr>
          <w:color w:val="auto"/>
          <w:sz w:val="24"/>
          <w:szCs w:val="24"/>
        </w:rPr>
        <w:t>.</w:t>
      </w:r>
    </w:p>
    <w:p w14:paraId="19F3BE36" w14:textId="66E38D33" w:rsidR="0015167D" w:rsidRPr="00875048" w:rsidRDefault="00875048" w:rsidP="00875048">
      <w:pPr>
        <w:rPr>
          <w:sz w:val="24"/>
          <w:szCs w:val="24"/>
        </w:rPr>
      </w:pPr>
      <w:r>
        <w:rPr>
          <w:sz w:val="24"/>
          <w:szCs w:val="24"/>
        </w:rPr>
        <w:br w:type="page"/>
      </w:r>
    </w:p>
    <w:p w14:paraId="51E207D4" w14:textId="38D58D4C" w:rsidR="007F30AE" w:rsidRPr="007F30AE" w:rsidRDefault="004A46D6" w:rsidP="00AB7227">
      <w:pPr>
        <w:pStyle w:val="Titre1"/>
      </w:pPr>
      <w:bookmarkStart w:id="7" w:name="_Toc537232501"/>
      <w:bookmarkEnd w:id="2"/>
      <w:bookmarkEnd w:id="3"/>
      <w:r>
        <w:lastRenderedPageBreak/>
        <w:t>Réalisation</w:t>
      </w:r>
      <w:bookmarkEnd w:id="7"/>
    </w:p>
    <w:p w14:paraId="36254CB5" w14:textId="06A7C508" w:rsidR="00D168B1" w:rsidRDefault="004A46D6" w:rsidP="00D168B1">
      <w:pPr>
        <w:pStyle w:val="Titre2"/>
      </w:pPr>
      <w:bookmarkStart w:id="8" w:name="_Toc1098668325"/>
      <w:r>
        <w:t>Fonctionnalités demandées</w:t>
      </w:r>
      <w:bookmarkEnd w:id="8"/>
    </w:p>
    <w:p w14:paraId="41ABDFF2" w14:textId="65841B25" w:rsidR="006442A2" w:rsidRDefault="006442A2" w:rsidP="006442A2">
      <w:pPr>
        <w:pStyle w:val="Titre3"/>
      </w:pPr>
      <w:r>
        <w:t>(1) Frontend : page de login</w:t>
      </w:r>
    </w:p>
    <w:p w14:paraId="273C28EE" w14:textId="1B604333" w:rsidR="006442A2" w:rsidRDefault="006442A2" w:rsidP="0021421E">
      <w:pPr>
        <w:pStyle w:val="Retraitcorpsdetexte3"/>
      </w:pPr>
      <w:r>
        <w:t xml:space="preserve">Comme pour la page d’inscription j’ai demandé a l’ia de me produire une Template de la page login je l’ai adapté </w:t>
      </w:r>
      <w:r w:rsidR="0021421E">
        <w:t>aux besoins</w:t>
      </w:r>
      <w:r>
        <w:t xml:space="preserve"> du projet et </w:t>
      </w:r>
      <w:r w:rsidR="0021421E">
        <w:t>voilà</w:t>
      </w:r>
      <w:r>
        <w:t>.</w:t>
      </w:r>
    </w:p>
    <w:p w14:paraId="056C9571" w14:textId="77777777" w:rsidR="0021421E" w:rsidRDefault="0021421E" w:rsidP="0021421E">
      <w:pPr>
        <w:pStyle w:val="Retraitcorpsdetexte3"/>
      </w:pPr>
    </w:p>
    <w:p w14:paraId="727AC07B" w14:textId="0F23BC4F" w:rsidR="0021421E" w:rsidRPr="006442A2" w:rsidRDefault="0021421E" w:rsidP="0021421E">
      <w:pPr>
        <w:pStyle w:val="Retraitcorpsdetexte3"/>
      </w:pPr>
      <w:r>
        <w:t>Sur cette partie inutile de faire la fonction de login elle sera faite pendant la création du JWT.</w:t>
      </w:r>
    </w:p>
    <w:p w14:paraId="039BFECF" w14:textId="73F83585" w:rsidR="00A026CD" w:rsidRDefault="00A026CD" w:rsidP="00A026CD">
      <w:pPr>
        <w:pStyle w:val="Titre3"/>
      </w:pPr>
      <w:r>
        <w:t>(2) Frontend : page inscription</w:t>
      </w:r>
    </w:p>
    <w:p w14:paraId="50A180F0" w14:textId="77777777" w:rsidR="006442A2" w:rsidRDefault="001509ED" w:rsidP="006442A2">
      <w:pPr>
        <w:pStyle w:val="Retraitcorpsdetexte3"/>
        <w:jc w:val="left"/>
      </w:pPr>
      <w:r>
        <w:t>Pour faire la page d’inscription</w:t>
      </w:r>
      <w:r w:rsidR="00914335">
        <w:t xml:space="preserve"> j’ai demandé à l’ia de me produire un Template </w:t>
      </w:r>
      <w:r w:rsidR="007E373D">
        <w:t>d’a</w:t>
      </w:r>
      <w:r w:rsidR="00914335">
        <w:t xml:space="preserve"> quoi pourrait ressembler la login page et j’ai ensuite pris cette </w:t>
      </w:r>
      <w:r w:rsidR="007E373D">
        <w:t>Template</w:t>
      </w:r>
      <w:r w:rsidR="006442A2">
        <w:t xml:space="preserve"> </w:t>
      </w:r>
      <w:r w:rsidR="00914335">
        <w:t>rajouter les informations et le tour était joué</w:t>
      </w:r>
      <w:r w:rsidR="007E373D">
        <w:t>.</w:t>
      </w:r>
    </w:p>
    <w:p w14:paraId="6DB35F1E" w14:textId="6BE523F6" w:rsidR="001509ED" w:rsidRDefault="007E373D" w:rsidP="006442A2">
      <w:pPr>
        <w:pStyle w:val="Retraitcorpsdetexte3"/>
        <w:jc w:val="left"/>
      </w:pPr>
      <w:r>
        <w:br/>
        <w:t xml:space="preserve">Ensuite j’ai </w:t>
      </w:r>
      <w:r w:rsidR="006442A2">
        <w:t>dû</w:t>
      </w:r>
      <w:r>
        <w:t xml:space="preserve"> modifier le auth controller pour y rajouter une logique de register qui vérifie </w:t>
      </w:r>
      <w:r w:rsidR="006442A2">
        <w:t>premièrement si certains champs</w:t>
      </w:r>
      <w:r>
        <w:t xml:space="preserve"> </w:t>
      </w:r>
      <w:r w:rsidR="006442A2">
        <w:t>existent</w:t>
      </w:r>
      <w:r>
        <w:t xml:space="preserve"> déjà dans la db pour éviter </w:t>
      </w:r>
      <w:r w:rsidR="006442A2">
        <w:t>la redondance</w:t>
      </w:r>
      <w:r>
        <w:t>.</w:t>
      </w:r>
    </w:p>
    <w:p w14:paraId="3F8F2840" w14:textId="1331BA3C" w:rsidR="007E373D" w:rsidRDefault="007E373D" w:rsidP="001509ED">
      <w:pPr>
        <w:pStyle w:val="Retraitcorpsdetexte3"/>
      </w:pPr>
      <w:r w:rsidRPr="007E373D">
        <w:drawing>
          <wp:inline distT="0" distB="0" distL="0" distR="0" wp14:anchorId="75C23B2D" wp14:editId="37653412">
            <wp:extent cx="5125165" cy="2762636"/>
            <wp:effectExtent l="0" t="0" r="0" b="0"/>
            <wp:docPr id="73033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394" name=""/>
                    <pic:cNvPicPr/>
                  </pic:nvPicPr>
                  <pic:blipFill>
                    <a:blip r:embed="rId12"/>
                    <a:stretch>
                      <a:fillRect/>
                    </a:stretch>
                  </pic:blipFill>
                  <pic:spPr>
                    <a:xfrm>
                      <a:off x="0" y="0"/>
                      <a:ext cx="5125165" cy="2762636"/>
                    </a:xfrm>
                    <a:prstGeom prst="rect">
                      <a:avLst/>
                    </a:prstGeom>
                  </pic:spPr>
                </pic:pic>
              </a:graphicData>
            </a:graphic>
          </wp:inline>
        </w:drawing>
      </w:r>
    </w:p>
    <w:p w14:paraId="3E0D25CF" w14:textId="09FC2BB2" w:rsidR="007E373D" w:rsidRDefault="007E373D" w:rsidP="001509ED">
      <w:pPr>
        <w:pStyle w:val="Retraitcorpsdetexte3"/>
      </w:pPr>
      <w:r>
        <w:t xml:space="preserve">On </w:t>
      </w:r>
      <w:r w:rsidR="006442A2">
        <w:t>peut</w:t>
      </w:r>
      <w:r>
        <w:t xml:space="preserve"> voir que je fais un fetch ensuite on check que si une des informations est return donc si la length est plus long que 1 on met une </w:t>
      </w:r>
      <w:r w:rsidR="00B255F4">
        <w:t>alerte</w:t>
      </w:r>
      <w:r>
        <w:t xml:space="preserve"> pour l’utilisateur et on le remet sur la page de register.</w:t>
      </w:r>
    </w:p>
    <w:p w14:paraId="4D3743D0" w14:textId="77EAF666" w:rsidR="00B255F4" w:rsidRPr="001509ED" w:rsidRDefault="00B255F4" w:rsidP="001509ED">
      <w:pPr>
        <w:pStyle w:val="Retraitcorpsdetexte3"/>
      </w:pPr>
      <w:r>
        <w:br/>
        <w:t xml:space="preserve">Si l’utilisateur n’existe pas nous faisons </w:t>
      </w:r>
      <w:r w:rsidR="006442A2">
        <w:t>une requête</w:t>
      </w:r>
      <w:r>
        <w:t xml:space="preserve"> sql qui vas rajouter l’utilisateur dans la base de données</w:t>
      </w:r>
    </w:p>
    <w:p w14:paraId="4CDDFA2B" w14:textId="430CAF71" w:rsidR="00FE629C" w:rsidRDefault="0085170C" w:rsidP="0085170C">
      <w:pPr>
        <w:pStyle w:val="Titre3"/>
      </w:pPr>
      <w:r>
        <w:t xml:space="preserve">(3) </w:t>
      </w:r>
      <w:r w:rsidR="00A026CD">
        <w:t>R</w:t>
      </w:r>
      <w:r>
        <w:t>emplacer les pass en clair</w:t>
      </w:r>
    </w:p>
    <w:p w14:paraId="2A9C5F65" w14:textId="263498F3" w:rsidR="0085170C" w:rsidRPr="0085170C" w:rsidRDefault="0085170C" w:rsidP="0085170C">
      <w:pPr>
        <w:pStyle w:val="Retraitcorpsdetexte3"/>
      </w:pPr>
      <w:r>
        <w:t>Se référer au partie 4 et 5 qui parle du hachage des données</w:t>
      </w:r>
    </w:p>
    <w:p w14:paraId="52F7DF58" w14:textId="1ED49E61" w:rsidR="00D168B1" w:rsidRPr="00D168B1" w:rsidRDefault="00D168B1" w:rsidP="00D168B1">
      <w:pPr>
        <w:pStyle w:val="Titre3"/>
      </w:pPr>
      <w:r>
        <w:t>(4) Ajout du sel</w:t>
      </w:r>
    </w:p>
    <w:p w14:paraId="5BDA4F21" w14:textId="03708C2B" w:rsidR="00D168B1" w:rsidRDefault="00D168B1" w:rsidP="00D168B1">
      <w:pPr>
        <w:pStyle w:val="Retraitcorpsdetexte3"/>
      </w:pPr>
      <w:r>
        <w:t xml:space="preserve">Pour cette étape c’est extrêmement simple au moment ou l’on hash le password poivrer on y rajoute une valeur (10 en l’occurrence) cette valeur vas crée un string de 22 caractères qui vont se mélanger au mdp avant d’être </w:t>
      </w:r>
      <w:r w:rsidR="0085170C">
        <w:t>hacher</w:t>
      </w:r>
      <w:r w:rsidR="00FE629C">
        <w:t>.</w:t>
      </w:r>
    </w:p>
    <w:p w14:paraId="5ED4606C" w14:textId="28E1AB70" w:rsidR="00FE629C" w:rsidRPr="00D168B1" w:rsidRDefault="00FE629C" w:rsidP="00D168B1">
      <w:pPr>
        <w:pStyle w:val="Retraitcorpsdetexte3"/>
      </w:pPr>
      <w:r w:rsidRPr="00FE629C">
        <w:lastRenderedPageBreak/>
        <w:drawing>
          <wp:inline distT="0" distB="0" distL="0" distR="0" wp14:anchorId="747AC139" wp14:editId="2453AA3C">
            <wp:extent cx="5115639" cy="219106"/>
            <wp:effectExtent l="0" t="0" r="0" b="9525"/>
            <wp:docPr id="188653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3550" name=""/>
                    <pic:cNvPicPr/>
                  </pic:nvPicPr>
                  <pic:blipFill>
                    <a:blip r:embed="rId13"/>
                    <a:stretch>
                      <a:fillRect/>
                    </a:stretch>
                  </pic:blipFill>
                  <pic:spPr>
                    <a:xfrm>
                      <a:off x="0" y="0"/>
                      <a:ext cx="5115639" cy="219106"/>
                    </a:xfrm>
                    <a:prstGeom prst="rect">
                      <a:avLst/>
                    </a:prstGeom>
                  </pic:spPr>
                </pic:pic>
              </a:graphicData>
            </a:graphic>
          </wp:inline>
        </w:drawing>
      </w:r>
    </w:p>
    <w:p w14:paraId="48578323" w14:textId="7F3E377D" w:rsidR="000E72F2" w:rsidRDefault="000E72F2" w:rsidP="000E72F2">
      <w:pPr>
        <w:pStyle w:val="Titre3"/>
      </w:pPr>
      <w:r>
        <w:t>(5) Ajout du poivre</w:t>
      </w:r>
    </w:p>
    <w:p w14:paraId="0871B2ED" w14:textId="59E1A046" w:rsidR="000E72F2" w:rsidRDefault="000E72F2" w:rsidP="000E72F2">
      <w:pPr>
        <w:pStyle w:val="Retraitcorpsdetexte3"/>
      </w:pPr>
      <w:r>
        <w:t xml:space="preserve">Premièrement on se doit de crée le poivre dans le fichier .env qui est une chaine de charactère normalement générer aléatoirement </w:t>
      </w:r>
      <w:r w:rsidRPr="000E72F2">
        <w:drawing>
          <wp:inline distT="0" distB="0" distL="0" distR="0" wp14:anchorId="3FCE8FEC" wp14:editId="72741930">
            <wp:extent cx="4163006" cy="171474"/>
            <wp:effectExtent l="0" t="0" r="0" b="0"/>
            <wp:docPr id="318218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18705" name=""/>
                    <pic:cNvPicPr/>
                  </pic:nvPicPr>
                  <pic:blipFill>
                    <a:blip r:embed="rId14"/>
                    <a:stretch>
                      <a:fillRect/>
                    </a:stretch>
                  </pic:blipFill>
                  <pic:spPr>
                    <a:xfrm>
                      <a:off x="0" y="0"/>
                      <a:ext cx="4163006" cy="171474"/>
                    </a:xfrm>
                    <a:prstGeom prst="rect">
                      <a:avLst/>
                    </a:prstGeom>
                  </pic:spPr>
                </pic:pic>
              </a:graphicData>
            </a:graphic>
          </wp:inline>
        </w:drawing>
      </w:r>
    </w:p>
    <w:p w14:paraId="29558ACF" w14:textId="14E0AD64" w:rsidR="000E72F2" w:rsidRDefault="00C652EA" w:rsidP="000E72F2">
      <w:pPr>
        <w:pStyle w:val="Retraitcorpsdetexte3"/>
      </w:pPr>
      <w:r>
        <w:t xml:space="preserve">Mtn que cela est bon on crée la logique de sauvegarde du mot de passe mélanger au </w:t>
      </w:r>
      <w:r w:rsidR="00FE629C">
        <w:t>Pepper</w:t>
      </w:r>
      <w:r>
        <w:t>.</w:t>
      </w:r>
    </w:p>
    <w:p w14:paraId="7C9B4F45" w14:textId="1BF8FA22" w:rsidR="00C652EA" w:rsidRDefault="00C652EA" w:rsidP="000E72F2">
      <w:pPr>
        <w:pStyle w:val="Retraitcorpsdetexte3"/>
      </w:pPr>
      <w:r w:rsidRPr="00C652EA">
        <w:drawing>
          <wp:inline distT="0" distB="0" distL="0" distR="0" wp14:anchorId="39A0B368" wp14:editId="650F7A71">
            <wp:extent cx="4972744" cy="523948"/>
            <wp:effectExtent l="0" t="0" r="0" b="9525"/>
            <wp:docPr id="498169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9983" name=""/>
                    <pic:cNvPicPr/>
                  </pic:nvPicPr>
                  <pic:blipFill>
                    <a:blip r:embed="rId15"/>
                    <a:stretch>
                      <a:fillRect/>
                    </a:stretch>
                  </pic:blipFill>
                  <pic:spPr>
                    <a:xfrm>
                      <a:off x="0" y="0"/>
                      <a:ext cx="4972744" cy="523948"/>
                    </a:xfrm>
                    <a:prstGeom prst="rect">
                      <a:avLst/>
                    </a:prstGeom>
                  </pic:spPr>
                </pic:pic>
              </a:graphicData>
            </a:graphic>
          </wp:inline>
        </w:drawing>
      </w:r>
    </w:p>
    <w:p w14:paraId="2D342B24" w14:textId="693802C7" w:rsidR="00C652EA" w:rsidRDefault="00C652EA" w:rsidP="000E72F2">
      <w:pPr>
        <w:pStyle w:val="Retraitcorpsdetexte3"/>
      </w:pPr>
      <w:r>
        <w:t xml:space="preserve">Et ensuite dans le login on compare le mdp rentré mélanger au </w:t>
      </w:r>
      <w:r w:rsidR="00FE629C">
        <w:t>Pepper</w:t>
      </w:r>
      <w:r>
        <w:t xml:space="preserve"> avec le mot de passe de la db.</w:t>
      </w:r>
    </w:p>
    <w:p w14:paraId="06743549" w14:textId="488D4623" w:rsidR="00C652EA" w:rsidRDefault="00C652EA" w:rsidP="000E72F2">
      <w:pPr>
        <w:pStyle w:val="Retraitcorpsdetexte3"/>
      </w:pPr>
      <w:r w:rsidRPr="00C652EA">
        <w:drawing>
          <wp:inline distT="0" distB="0" distL="0" distR="0" wp14:anchorId="6EC87731" wp14:editId="1B9181C6">
            <wp:extent cx="5506218" cy="447737"/>
            <wp:effectExtent l="0" t="0" r="0" b="9525"/>
            <wp:docPr id="87792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2023" name=""/>
                    <pic:cNvPicPr/>
                  </pic:nvPicPr>
                  <pic:blipFill>
                    <a:blip r:embed="rId16"/>
                    <a:stretch>
                      <a:fillRect/>
                    </a:stretch>
                  </pic:blipFill>
                  <pic:spPr>
                    <a:xfrm>
                      <a:off x="0" y="0"/>
                      <a:ext cx="5506218" cy="447737"/>
                    </a:xfrm>
                    <a:prstGeom prst="rect">
                      <a:avLst/>
                    </a:prstGeom>
                  </pic:spPr>
                </pic:pic>
              </a:graphicData>
            </a:graphic>
          </wp:inline>
        </w:drawing>
      </w:r>
    </w:p>
    <w:p w14:paraId="508855D2" w14:textId="77777777" w:rsidR="000E72F2" w:rsidRPr="000E72F2" w:rsidRDefault="000E72F2" w:rsidP="000E72F2">
      <w:pPr>
        <w:pStyle w:val="Retraitcorpsdetexte3"/>
      </w:pPr>
    </w:p>
    <w:p w14:paraId="48898915" w14:textId="1700F868" w:rsidR="003D31D0" w:rsidRDefault="003D31D0" w:rsidP="003D31D0">
      <w:pPr>
        <w:pStyle w:val="Titre3"/>
      </w:pPr>
      <w:r>
        <w:t xml:space="preserve">(6) </w:t>
      </w:r>
      <w:r w:rsidR="005575B9">
        <w:t>Corriger les</w:t>
      </w:r>
      <w:r>
        <w:t xml:space="preserve"> requêtes / injection</w:t>
      </w:r>
    </w:p>
    <w:p w14:paraId="116AF322" w14:textId="56606E18" w:rsidR="000E72F2" w:rsidRDefault="000E72F2" w:rsidP="003D31D0">
      <w:pPr>
        <w:pStyle w:val="Retraitcorpsdetexte3"/>
      </w:pPr>
      <w:r>
        <w:t>Pour prévenir les injections sql on peux simplement déconstruire la query en 2 parties.</w:t>
      </w:r>
    </w:p>
    <w:p w14:paraId="794CA114" w14:textId="2BCB6C04" w:rsidR="000E72F2" w:rsidRDefault="000E72F2" w:rsidP="003D31D0">
      <w:pPr>
        <w:pStyle w:val="Retraitcorpsdetexte3"/>
      </w:pPr>
      <w:r>
        <w:t xml:space="preserve">Dans la requête base après la fonction value on remplace </w:t>
      </w:r>
      <w:r w:rsidR="00FE629C">
        <w:t>les informations</w:t>
      </w:r>
      <w:r>
        <w:t xml:space="preserve"> de la req par </w:t>
      </w:r>
      <w:r w:rsidR="00FE629C">
        <w:t>des points</w:t>
      </w:r>
      <w:r>
        <w:t xml:space="preserve"> d’interrogation.</w:t>
      </w:r>
    </w:p>
    <w:p w14:paraId="51CBFB0C" w14:textId="1E3DB4DC" w:rsidR="000E72F2" w:rsidRDefault="000E72F2" w:rsidP="003D31D0">
      <w:pPr>
        <w:pStyle w:val="Retraitcorpsdetexte3"/>
      </w:pPr>
      <w:r>
        <w:t>Ensuite on rajoute une virgule et un array qui contiendra les informations. Ce qui nous permet de ne pas exécuter du code non valide</w:t>
      </w:r>
    </w:p>
    <w:p w14:paraId="0DDE5A19" w14:textId="4EFE1B72" w:rsidR="003D31D0" w:rsidRDefault="003D31D0" w:rsidP="003D31D0">
      <w:pPr>
        <w:pStyle w:val="Retraitcorpsdetexte3"/>
      </w:pPr>
      <w:r w:rsidRPr="003D31D0">
        <w:drawing>
          <wp:inline distT="0" distB="0" distL="0" distR="0" wp14:anchorId="0E127A0E" wp14:editId="6AB3630C">
            <wp:extent cx="5759450" cy="903605"/>
            <wp:effectExtent l="0" t="0" r="0" b="0"/>
            <wp:docPr id="1761974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4283" name=""/>
                    <pic:cNvPicPr/>
                  </pic:nvPicPr>
                  <pic:blipFill>
                    <a:blip r:embed="rId17"/>
                    <a:stretch>
                      <a:fillRect/>
                    </a:stretch>
                  </pic:blipFill>
                  <pic:spPr>
                    <a:xfrm>
                      <a:off x="0" y="0"/>
                      <a:ext cx="5759450" cy="903605"/>
                    </a:xfrm>
                    <a:prstGeom prst="rect">
                      <a:avLst/>
                    </a:prstGeom>
                  </pic:spPr>
                </pic:pic>
              </a:graphicData>
            </a:graphic>
          </wp:inline>
        </w:drawing>
      </w:r>
    </w:p>
    <w:p w14:paraId="6F172F35" w14:textId="77777777" w:rsidR="000E72F2" w:rsidRPr="003D31D0" w:rsidRDefault="000E72F2" w:rsidP="003D31D0">
      <w:pPr>
        <w:pStyle w:val="Retraitcorpsdetexte3"/>
      </w:pPr>
    </w:p>
    <w:p w14:paraId="0260E32B" w14:textId="742BB3CB" w:rsidR="00382DC7" w:rsidRDefault="00382DC7" w:rsidP="00382DC7">
      <w:pPr>
        <w:pStyle w:val="Titre3"/>
      </w:pPr>
      <w:r>
        <w:t>(7) implémenter le JWT</w:t>
      </w:r>
    </w:p>
    <w:p w14:paraId="6FE2C1F5" w14:textId="669D2DE0" w:rsidR="00382DC7" w:rsidRDefault="00382DC7" w:rsidP="00382DC7">
      <w:pPr>
        <w:pStyle w:val="Retraitcorpsdetexte3"/>
      </w:pPr>
      <w:r>
        <w:t>On commence par crée le token</w:t>
      </w:r>
    </w:p>
    <w:p w14:paraId="58E0412D" w14:textId="473851A9" w:rsidR="00382DC7" w:rsidRDefault="00382DC7" w:rsidP="00382DC7">
      <w:pPr>
        <w:pStyle w:val="Retraitcorpsdetexte3"/>
      </w:pPr>
      <w:r w:rsidRPr="00382DC7">
        <w:drawing>
          <wp:inline distT="0" distB="0" distL="0" distR="0" wp14:anchorId="56A19044" wp14:editId="0F2872AC">
            <wp:extent cx="2991267" cy="2276793"/>
            <wp:effectExtent l="0" t="0" r="0" b="9525"/>
            <wp:docPr id="1133233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33323" name=""/>
                    <pic:cNvPicPr/>
                  </pic:nvPicPr>
                  <pic:blipFill>
                    <a:blip r:embed="rId18"/>
                    <a:stretch>
                      <a:fillRect/>
                    </a:stretch>
                  </pic:blipFill>
                  <pic:spPr>
                    <a:xfrm>
                      <a:off x="0" y="0"/>
                      <a:ext cx="2991267" cy="2276793"/>
                    </a:xfrm>
                    <a:prstGeom prst="rect">
                      <a:avLst/>
                    </a:prstGeom>
                  </pic:spPr>
                </pic:pic>
              </a:graphicData>
            </a:graphic>
          </wp:inline>
        </w:drawing>
      </w:r>
    </w:p>
    <w:p w14:paraId="7341799A" w14:textId="7ED81707" w:rsidR="00382DC7" w:rsidRDefault="00382DC7" w:rsidP="00382DC7">
      <w:pPr>
        <w:pStyle w:val="Retraitcorpsdetexte3"/>
      </w:pPr>
      <w:r>
        <w:lastRenderedPageBreak/>
        <w:t>Ensuite on va mettre se dit token dans les cookies coté frontend</w:t>
      </w:r>
    </w:p>
    <w:p w14:paraId="1B6F7A7E" w14:textId="4C060783" w:rsidR="00382DC7" w:rsidRDefault="00382DC7" w:rsidP="00382DC7">
      <w:pPr>
        <w:pStyle w:val="Retraitcorpsdetexte3"/>
      </w:pPr>
      <w:r w:rsidRPr="00382DC7">
        <w:drawing>
          <wp:inline distT="0" distB="0" distL="0" distR="0" wp14:anchorId="1E5B168A" wp14:editId="277C7FD4">
            <wp:extent cx="2886478" cy="933580"/>
            <wp:effectExtent l="0" t="0" r="9525" b="0"/>
            <wp:docPr id="188614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915" name=""/>
                    <pic:cNvPicPr/>
                  </pic:nvPicPr>
                  <pic:blipFill>
                    <a:blip r:embed="rId19"/>
                    <a:stretch>
                      <a:fillRect/>
                    </a:stretch>
                  </pic:blipFill>
                  <pic:spPr>
                    <a:xfrm>
                      <a:off x="0" y="0"/>
                      <a:ext cx="2886478" cy="933580"/>
                    </a:xfrm>
                    <a:prstGeom prst="rect">
                      <a:avLst/>
                    </a:prstGeom>
                  </pic:spPr>
                </pic:pic>
              </a:graphicData>
            </a:graphic>
          </wp:inline>
        </w:drawing>
      </w:r>
    </w:p>
    <w:p w14:paraId="4BDF5C85" w14:textId="639DF273" w:rsidR="00382DC7" w:rsidRDefault="00382DC7" w:rsidP="00382DC7">
      <w:pPr>
        <w:pStyle w:val="Retraitcorpsdetexte3"/>
      </w:pPr>
      <w:r>
        <w:t>Ensuite on crée un middleware qui vas nous servir a sécuriser les routes qui demandes de l’authentification en vérifiant que le token est valide sinon il renvoie sur la page de login avec une alert.</w:t>
      </w:r>
    </w:p>
    <w:p w14:paraId="7FC40D9E" w14:textId="1F4B66AE" w:rsidR="00382DC7" w:rsidRDefault="00382DC7" w:rsidP="00382DC7">
      <w:pPr>
        <w:pStyle w:val="Retraitcorpsdetexte3"/>
      </w:pPr>
      <w:r w:rsidRPr="00382DC7">
        <w:drawing>
          <wp:inline distT="0" distB="0" distL="0" distR="0" wp14:anchorId="745AE769" wp14:editId="1DEE6BAB">
            <wp:extent cx="5759450" cy="3781425"/>
            <wp:effectExtent l="0" t="0" r="0" b="9525"/>
            <wp:docPr id="349922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22720" name=""/>
                    <pic:cNvPicPr/>
                  </pic:nvPicPr>
                  <pic:blipFill>
                    <a:blip r:embed="rId20"/>
                    <a:stretch>
                      <a:fillRect/>
                    </a:stretch>
                  </pic:blipFill>
                  <pic:spPr>
                    <a:xfrm>
                      <a:off x="0" y="0"/>
                      <a:ext cx="5759450" cy="3781425"/>
                    </a:xfrm>
                    <a:prstGeom prst="rect">
                      <a:avLst/>
                    </a:prstGeom>
                  </pic:spPr>
                </pic:pic>
              </a:graphicData>
            </a:graphic>
          </wp:inline>
        </w:drawing>
      </w:r>
    </w:p>
    <w:p w14:paraId="13698FD9" w14:textId="58DE12CF" w:rsidR="00382DC7" w:rsidRDefault="00382DC7" w:rsidP="00382DC7">
      <w:pPr>
        <w:pStyle w:val="Retraitcorpsdetexte3"/>
      </w:pPr>
      <w:r>
        <w:t>Ensuite on appel simplement le middleware dans les routes</w:t>
      </w:r>
    </w:p>
    <w:p w14:paraId="2944E230" w14:textId="28A9043D" w:rsidR="00382DC7" w:rsidRPr="00382DC7" w:rsidRDefault="00382DC7" w:rsidP="00382DC7">
      <w:pPr>
        <w:pStyle w:val="Retraitcorpsdetexte3"/>
      </w:pPr>
      <w:r w:rsidRPr="00382DC7">
        <w:drawing>
          <wp:inline distT="0" distB="0" distL="0" distR="0" wp14:anchorId="7714724C" wp14:editId="6671BB27">
            <wp:extent cx="3458058" cy="228632"/>
            <wp:effectExtent l="0" t="0" r="0" b="0"/>
            <wp:docPr id="1355679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9136" name=""/>
                    <pic:cNvPicPr/>
                  </pic:nvPicPr>
                  <pic:blipFill>
                    <a:blip r:embed="rId21"/>
                    <a:stretch>
                      <a:fillRect/>
                    </a:stretch>
                  </pic:blipFill>
                  <pic:spPr>
                    <a:xfrm>
                      <a:off x="0" y="0"/>
                      <a:ext cx="3458058" cy="228632"/>
                    </a:xfrm>
                    <a:prstGeom prst="rect">
                      <a:avLst/>
                    </a:prstGeom>
                  </pic:spPr>
                </pic:pic>
              </a:graphicData>
            </a:graphic>
          </wp:inline>
        </w:drawing>
      </w:r>
    </w:p>
    <w:p w14:paraId="2C5D803C" w14:textId="4ABF80A4" w:rsidR="0017298E" w:rsidRDefault="0017298E" w:rsidP="0017298E">
      <w:pPr>
        <w:pStyle w:val="Titre3"/>
      </w:pPr>
      <w:r>
        <w:t>(8) Ajouter rôles dans JWT et protéger les routes admins.</w:t>
      </w:r>
    </w:p>
    <w:p w14:paraId="0FEAC755" w14:textId="20C42092" w:rsidR="00382DC7" w:rsidRDefault="0017298E" w:rsidP="00382DC7">
      <w:pPr>
        <w:pStyle w:val="Retraitcorpsdetexte3"/>
      </w:pPr>
      <w:r>
        <w:t xml:space="preserve">Pour rajouter les rôles dans le </w:t>
      </w:r>
      <w:r w:rsidR="00382DC7">
        <w:t>JWT</w:t>
      </w:r>
      <w:r>
        <w:t xml:space="preserve"> on </w:t>
      </w:r>
      <w:r w:rsidR="00382DC7">
        <w:t>va</w:t>
      </w:r>
      <w:r>
        <w:t xml:space="preserve"> simplement le rajouter dans la création du token</w:t>
      </w:r>
    </w:p>
    <w:p w14:paraId="6A539AB3" w14:textId="72488A08" w:rsidR="0017298E" w:rsidRDefault="0017298E" w:rsidP="0017298E">
      <w:pPr>
        <w:pStyle w:val="Retraitcorpsdetexte3"/>
      </w:pPr>
      <w:r w:rsidRPr="0017298E">
        <w:drawing>
          <wp:inline distT="0" distB="0" distL="0" distR="0" wp14:anchorId="63E440F3" wp14:editId="469CA7C8">
            <wp:extent cx="2333951" cy="1257475"/>
            <wp:effectExtent l="0" t="0" r="9525" b="0"/>
            <wp:docPr id="1309161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61782" name=""/>
                    <pic:cNvPicPr/>
                  </pic:nvPicPr>
                  <pic:blipFill>
                    <a:blip r:embed="rId22"/>
                    <a:stretch>
                      <a:fillRect/>
                    </a:stretch>
                  </pic:blipFill>
                  <pic:spPr>
                    <a:xfrm>
                      <a:off x="0" y="0"/>
                      <a:ext cx="2333951" cy="1257475"/>
                    </a:xfrm>
                    <a:prstGeom prst="rect">
                      <a:avLst/>
                    </a:prstGeom>
                  </pic:spPr>
                </pic:pic>
              </a:graphicData>
            </a:graphic>
          </wp:inline>
        </w:drawing>
      </w:r>
    </w:p>
    <w:p w14:paraId="07915263" w14:textId="6D8B00D9" w:rsidR="0017298E" w:rsidRDefault="0017298E" w:rsidP="0017298E">
      <w:pPr>
        <w:pStyle w:val="Retraitcorpsdetexte3"/>
      </w:pPr>
      <w:r>
        <w:t xml:space="preserve">Ensuite pour verrouiller les routes admins on vas crée un middleware avec une fonction qui aura pour tache de vérifier si le token existe premièrement et ensuite si son rôle est le rôle admin. Si oui « next() » permet au </w:t>
      </w:r>
      <w:r w:rsidR="002519E0">
        <w:t>routes</w:t>
      </w:r>
      <w:r>
        <w:t xml:space="preserve"> de laisser passer la connexion </w:t>
      </w:r>
      <w:r w:rsidR="002519E0">
        <w:t>à</w:t>
      </w:r>
      <w:r>
        <w:t xml:space="preserve"> la page admin sinon non.</w:t>
      </w:r>
    </w:p>
    <w:p w14:paraId="4C737EC0" w14:textId="107C5407" w:rsidR="002519E0" w:rsidRDefault="002519E0" w:rsidP="0017298E">
      <w:pPr>
        <w:pStyle w:val="Retraitcorpsdetexte3"/>
      </w:pPr>
      <w:r w:rsidRPr="002519E0">
        <w:lastRenderedPageBreak/>
        <w:drawing>
          <wp:inline distT="0" distB="0" distL="0" distR="0" wp14:anchorId="0CB051E2" wp14:editId="2CF57D1F">
            <wp:extent cx="5759450" cy="1285240"/>
            <wp:effectExtent l="0" t="0" r="0" b="0"/>
            <wp:docPr id="509740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40026" name=""/>
                    <pic:cNvPicPr/>
                  </pic:nvPicPr>
                  <pic:blipFill>
                    <a:blip r:embed="rId23"/>
                    <a:stretch>
                      <a:fillRect/>
                    </a:stretch>
                  </pic:blipFill>
                  <pic:spPr>
                    <a:xfrm>
                      <a:off x="0" y="0"/>
                      <a:ext cx="5759450" cy="1285240"/>
                    </a:xfrm>
                    <a:prstGeom prst="rect">
                      <a:avLst/>
                    </a:prstGeom>
                  </pic:spPr>
                </pic:pic>
              </a:graphicData>
            </a:graphic>
          </wp:inline>
        </w:drawing>
      </w:r>
    </w:p>
    <w:p w14:paraId="532EE312" w14:textId="3D04E93C" w:rsidR="002519E0" w:rsidRDefault="007E77AB" w:rsidP="0017298E">
      <w:pPr>
        <w:pStyle w:val="Retraitcorpsdetexte3"/>
      </w:pPr>
      <w:r>
        <w:t>Ensuite on vas simplement rajouter notre middleware dans la route en question.</w:t>
      </w:r>
    </w:p>
    <w:p w14:paraId="0DA244A0" w14:textId="5FFC6578" w:rsidR="007E77AB" w:rsidRPr="0017298E" w:rsidRDefault="007E77AB" w:rsidP="0017298E">
      <w:pPr>
        <w:pStyle w:val="Retraitcorpsdetexte3"/>
      </w:pPr>
      <w:r w:rsidRPr="007E77AB">
        <w:drawing>
          <wp:inline distT="0" distB="0" distL="0" distR="0" wp14:anchorId="70CD8DD9" wp14:editId="18C7B532">
            <wp:extent cx="5134692" cy="381053"/>
            <wp:effectExtent l="0" t="0" r="8890" b="0"/>
            <wp:docPr id="1341052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2538" name=""/>
                    <pic:cNvPicPr/>
                  </pic:nvPicPr>
                  <pic:blipFill>
                    <a:blip r:embed="rId24"/>
                    <a:stretch>
                      <a:fillRect/>
                    </a:stretch>
                  </pic:blipFill>
                  <pic:spPr>
                    <a:xfrm>
                      <a:off x="0" y="0"/>
                      <a:ext cx="5134692" cy="381053"/>
                    </a:xfrm>
                    <a:prstGeom prst="rect">
                      <a:avLst/>
                    </a:prstGeom>
                  </pic:spPr>
                </pic:pic>
              </a:graphicData>
            </a:graphic>
          </wp:inline>
        </w:drawing>
      </w:r>
    </w:p>
    <w:p w14:paraId="0FEAA946" w14:textId="04076FED" w:rsidR="00837B1E" w:rsidRDefault="00875048" w:rsidP="0017298E">
      <w:pPr>
        <w:pStyle w:val="Titre3"/>
      </w:pPr>
      <w:r>
        <w:t xml:space="preserve">(9) </w:t>
      </w:r>
      <w:r w:rsidR="00837B1E">
        <w:t xml:space="preserve"> Https</w:t>
      </w:r>
    </w:p>
    <w:p w14:paraId="62D3D4DC" w14:textId="690E7633" w:rsidR="00837B1E" w:rsidRDefault="00837B1E" w:rsidP="00875048">
      <w:pPr>
        <w:pStyle w:val="Retraitcorpsdetexte"/>
        <w:jc w:val="left"/>
      </w:pPr>
      <w:r>
        <w:t xml:space="preserve">Pour permettre a son localhost d’accueillir le https il faut exécuter cette commande pour </w:t>
      </w:r>
      <w:r w:rsidR="00C73CE4">
        <w:t>commencer</w:t>
      </w:r>
      <w:r>
        <w:t xml:space="preserve"> un questionnaire pour avoir les certification (factise) pour réaliser le https</w:t>
      </w:r>
      <w:r>
        <w:br/>
        <w:t>« </w:t>
      </w:r>
      <w:r w:rsidRPr="00837B1E">
        <w:t>openssl req -nodes -new -x509 -keyout server.key -out server.cert</w:t>
      </w:r>
      <w:r>
        <w:t> »</w:t>
      </w:r>
    </w:p>
    <w:p w14:paraId="023EFE68" w14:textId="77777777" w:rsidR="00123438" w:rsidRDefault="00123438" w:rsidP="00875048">
      <w:pPr>
        <w:pStyle w:val="Retraitcorpsdetexte"/>
        <w:jc w:val="left"/>
      </w:pPr>
    </w:p>
    <w:p w14:paraId="6CF8369E" w14:textId="5B21B609" w:rsidR="00123438" w:rsidRDefault="00123438" w:rsidP="00875048">
      <w:pPr>
        <w:pStyle w:val="Retraitcorpsdetexte"/>
        <w:jc w:val="left"/>
      </w:pPr>
      <w:r w:rsidRPr="00123438">
        <w:drawing>
          <wp:inline distT="0" distB="0" distL="0" distR="0" wp14:anchorId="37514B1D" wp14:editId="40967D0A">
            <wp:extent cx="5759450" cy="2171065"/>
            <wp:effectExtent l="0" t="0" r="0" b="635"/>
            <wp:docPr id="34531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681" name=""/>
                    <pic:cNvPicPr/>
                  </pic:nvPicPr>
                  <pic:blipFill>
                    <a:blip r:embed="rId25"/>
                    <a:stretch>
                      <a:fillRect/>
                    </a:stretch>
                  </pic:blipFill>
                  <pic:spPr>
                    <a:xfrm>
                      <a:off x="0" y="0"/>
                      <a:ext cx="5759450" cy="2171065"/>
                    </a:xfrm>
                    <a:prstGeom prst="rect">
                      <a:avLst/>
                    </a:prstGeom>
                  </pic:spPr>
                </pic:pic>
              </a:graphicData>
            </a:graphic>
          </wp:inline>
        </w:drawing>
      </w:r>
    </w:p>
    <w:p w14:paraId="21BAA7A0" w14:textId="330DFDB9" w:rsidR="00123438" w:rsidRDefault="00123438" w:rsidP="00875048">
      <w:pPr>
        <w:pStyle w:val="Retraitcorpsdetexte"/>
        <w:jc w:val="left"/>
      </w:pPr>
      <w:r>
        <w:t xml:space="preserve">Et ensuite il suffit de crée un array qui contient </w:t>
      </w:r>
      <w:r w:rsidR="006353FA">
        <w:t>nos certifications</w:t>
      </w:r>
      <w:r>
        <w:t xml:space="preserve"> et de démarrer notre serveurs https avec es dernier en </w:t>
      </w:r>
      <w:r w:rsidR="006353FA">
        <w:t>paramètre.</w:t>
      </w:r>
    </w:p>
    <w:p w14:paraId="2B8DC818" w14:textId="278D1BF2" w:rsidR="006353FA" w:rsidRDefault="006353FA" w:rsidP="00875048">
      <w:pPr>
        <w:pStyle w:val="Retraitcorpsdetexte"/>
        <w:jc w:val="left"/>
      </w:pPr>
      <w:r w:rsidRPr="006353FA">
        <w:drawing>
          <wp:inline distT="0" distB="0" distL="0" distR="0" wp14:anchorId="6B75C9E9" wp14:editId="20CFD5ED">
            <wp:extent cx="2867425" cy="952633"/>
            <wp:effectExtent l="0" t="0" r="9525" b="0"/>
            <wp:docPr id="2008089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89567" name=""/>
                    <pic:cNvPicPr/>
                  </pic:nvPicPr>
                  <pic:blipFill>
                    <a:blip r:embed="rId26"/>
                    <a:stretch>
                      <a:fillRect/>
                    </a:stretch>
                  </pic:blipFill>
                  <pic:spPr>
                    <a:xfrm>
                      <a:off x="0" y="0"/>
                      <a:ext cx="2867425" cy="952633"/>
                    </a:xfrm>
                    <a:prstGeom prst="rect">
                      <a:avLst/>
                    </a:prstGeom>
                  </pic:spPr>
                </pic:pic>
              </a:graphicData>
            </a:graphic>
          </wp:inline>
        </w:drawing>
      </w:r>
    </w:p>
    <w:p w14:paraId="46C6923F" w14:textId="1AC1EBDA" w:rsidR="00123438" w:rsidRDefault="006353FA" w:rsidP="00875048">
      <w:pPr>
        <w:pStyle w:val="Retraitcorpsdetexte"/>
        <w:jc w:val="left"/>
      </w:pPr>
      <w:r>
        <w:t>Ensuite il faut changer le champ secure pour le mettre en true</w:t>
      </w:r>
      <w:r w:rsidR="007769B3">
        <w:t xml:space="preserve"> dans la mise en cookie du jwt</w:t>
      </w:r>
      <w:r>
        <w:t xml:space="preserve">. </w:t>
      </w:r>
    </w:p>
    <w:p w14:paraId="329053D4" w14:textId="5F5723E4" w:rsidR="007769B3" w:rsidRDefault="002234A6" w:rsidP="007769B3">
      <w:pPr>
        <w:pStyle w:val="Titre3"/>
      </w:pPr>
      <w:r>
        <w:lastRenderedPageBreak/>
        <w:t>(10) politique de mots de passe</w:t>
      </w:r>
    </w:p>
    <w:p w14:paraId="38C5A0BF" w14:textId="63E8318D" w:rsidR="002234A6" w:rsidRDefault="002234A6" w:rsidP="002234A6">
      <w:pPr>
        <w:pStyle w:val="Retraitcorpsdetexte3"/>
        <w:ind w:left="1134"/>
      </w:pPr>
      <w:r w:rsidRPr="002234A6">
        <w:drawing>
          <wp:inline distT="0" distB="0" distL="0" distR="0" wp14:anchorId="5DC1CBE2" wp14:editId="7F11FB93">
            <wp:extent cx="5759450" cy="1821815"/>
            <wp:effectExtent l="0" t="0" r="0" b="6985"/>
            <wp:docPr id="501942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2385" name=""/>
                    <pic:cNvPicPr/>
                  </pic:nvPicPr>
                  <pic:blipFill>
                    <a:blip r:embed="rId27"/>
                    <a:stretch>
                      <a:fillRect/>
                    </a:stretch>
                  </pic:blipFill>
                  <pic:spPr>
                    <a:xfrm>
                      <a:off x="0" y="0"/>
                      <a:ext cx="5759450" cy="1821815"/>
                    </a:xfrm>
                    <a:prstGeom prst="rect">
                      <a:avLst/>
                    </a:prstGeom>
                  </pic:spPr>
                </pic:pic>
              </a:graphicData>
            </a:graphic>
          </wp:inline>
        </w:drawing>
      </w:r>
    </w:p>
    <w:p w14:paraId="7BBED9C2" w14:textId="6E80A839" w:rsidR="002234A6" w:rsidRDefault="002234A6" w:rsidP="002234A6">
      <w:pPr>
        <w:pStyle w:val="Retraitcorpsdetexte3"/>
        <w:ind w:left="1134"/>
      </w:pPr>
      <w:r>
        <w:t>Pour la politique de mot de passe on utiliser les champs suivants.</w:t>
      </w:r>
    </w:p>
    <w:p w14:paraId="39E15988" w14:textId="37877BA7" w:rsidR="002234A6" w:rsidRDefault="002234A6" w:rsidP="002234A6">
      <w:pPr>
        <w:pStyle w:val="Retraitcorpsdetexte3"/>
        <w:numPr>
          <w:ilvl w:val="0"/>
          <w:numId w:val="54"/>
        </w:numPr>
      </w:pPr>
      <w:r>
        <w:t>Minlength : longueur minimal du mot de passe</w:t>
      </w:r>
    </w:p>
    <w:p w14:paraId="79F84F6A" w14:textId="2FD1851D" w:rsidR="002234A6" w:rsidRDefault="002234A6" w:rsidP="002234A6">
      <w:pPr>
        <w:pStyle w:val="Retraitcorpsdetexte3"/>
        <w:numPr>
          <w:ilvl w:val="0"/>
          <w:numId w:val="54"/>
        </w:numPr>
      </w:pPr>
      <w:r>
        <w:t>Pattern : Obliger l’utilisateur a mettre dans son mdp un charactère spécial dans la list suivante « </w:t>
      </w:r>
      <w:r w:rsidRPr="002234A6">
        <w:t>@#?$%</w:t>
      </w:r>
      <w:r>
        <w:t> » grâce a un regex(expression régulière)</w:t>
      </w:r>
    </w:p>
    <w:p w14:paraId="7319EFD0" w14:textId="7BFBE8FC" w:rsidR="002234A6" w:rsidRPr="002234A6" w:rsidRDefault="002234A6" w:rsidP="002234A6">
      <w:pPr>
        <w:pStyle w:val="Retraitcorpsdetexte3"/>
        <w:numPr>
          <w:ilvl w:val="0"/>
          <w:numId w:val="54"/>
        </w:numPr>
      </w:pPr>
      <w:r>
        <w:t>Title : Ce qui est écrit dans l’erreur (utile ici pour préciser les dit charactère spéciaux a inclure.</w:t>
      </w:r>
    </w:p>
    <w:p w14:paraId="221CB743" w14:textId="77777777" w:rsidR="002234A6" w:rsidRPr="002234A6" w:rsidRDefault="002234A6" w:rsidP="002234A6">
      <w:pPr>
        <w:pStyle w:val="Retraitcorpsdetexte3"/>
        <w:ind w:left="1134"/>
      </w:pPr>
    </w:p>
    <w:p w14:paraId="47C30ADD" w14:textId="65232F98" w:rsidR="002234A6" w:rsidRPr="002234A6" w:rsidRDefault="002234A6" w:rsidP="002234A6">
      <w:pPr>
        <w:pStyle w:val="Retraitcorpsdetexte3"/>
      </w:pPr>
    </w:p>
    <w:p w14:paraId="42CE63AF" w14:textId="02D2FF7A" w:rsidR="007769B3" w:rsidRDefault="007769B3">
      <w:r>
        <w:br w:type="page"/>
      </w:r>
    </w:p>
    <w:p w14:paraId="739FA90F" w14:textId="77777777" w:rsidR="007769B3" w:rsidRDefault="007769B3" w:rsidP="00875048">
      <w:pPr>
        <w:pStyle w:val="Retraitcorpsdetexte"/>
        <w:jc w:val="left"/>
      </w:pPr>
    </w:p>
    <w:p w14:paraId="53B3E1FA" w14:textId="01E75A2E" w:rsidR="007769B3" w:rsidRDefault="007769B3" w:rsidP="007769B3">
      <w:pPr>
        <w:pStyle w:val="Titre3"/>
      </w:pPr>
      <w:r>
        <w:t>(11) Limiter la durée du token JWT</w:t>
      </w:r>
    </w:p>
    <w:p w14:paraId="4D1BD6A0" w14:textId="4900F10C" w:rsidR="007769B3" w:rsidRDefault="007769B3" w:rsidP="007769B3">
      <w:pPr>
        <w:pStyle w:val="Retraitcorpsdetexte3"/>
      </w:pPr>
      <w:r>
        <w:t>Pour limiter la durée du token jwt il suffit de :</w:t>
      </w:r>
    </w:p>
    <w:p w14:paraId="790AE701" w14:textId="2D4AD94C" w:rsidR="007769B3" w:rsidRDefault="007769B3" w:rsidP="007769B3">
      <w:pPr>
        <w:pStyle w:val="Retraitcorpsdetexte3"/>
        <w:numPr>
          <w:ilvl w:val="0"/>
          <w:numId w:val="53"/>
        </w:numPr>
      </w:pPr>
      <w:r>
        <w:t>Dans les paramètre pendant la création du token de mettre un « expiresIn : » et mettre la valeur de temps pendant la quel il sera valide.</w:t>
      </w:r>
    </w:p>
    <w:p w14:paraId="6F6CE92C" w14:textId="13A5F8D4" w:rsidR="007769B3" w:rsidRPr="007769B3" w:rsidRDefault="007769B3" w:rsidP="007769B3">
      <w:pPr>
        <w:pStyle w:val="Retraitcorpsdetexte3"/>
        <w:numPr>
          <w:ilvl w:val="0"/>
          <w:numId w:val="53"/>
        </w:numPr>
      </w:pPr>
      <w:r>
        <w:t>Dans le res.cookie (mise en cookie du token) il faut mettre un « maxAge : » et ensuite mettre la valeur de temps de son choix en millisecondes.</w:t>
      </w:r>
    </w:p>
    <w:p w14:paraId="44EDD7B5" w14:textId="75EEA277" w:rsidR="007769B3" w:rsidRDefault="007769B3" w:rsidP="007769B3">
      <w:pPr>
        <w:pStyle w:val="Retraitcorpsdetexte3"/>
        <w:ind w:left="2534"/>
      </w:pPr>
      <w:r>
        <w:rPr>
          <w:noProof/>
        </w:rPr>
        <w:drawing>
          <wp:inline distT="0" distB="0" distL="0" distR="0" wp14:anchorId="5EDBA697" wp14:editId="5BEAB328">
            <wp:extent cx="3286532" cy="3495675"/>
            <wp:effectExtent l="0" t="0" r="9525" b="0"/>
            <wp:docPr id="1990314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14249" name=""/>
                    <pic:cNvPicPr/>
                  </pic:nvPicPr>
                  <pic:blipFill>
                    <a:blip r:embed="rId28"/>
                    <a:stretch>
                      <a:fillRect/>
                    </a:stretch>
                  </pic:blipFill>
                  <pic:spPr>
                    <a:xfrm>
                      <a:off x="0" y="0"/>
                      <a:ext cx="3299341" cy="3509299"/>
                    </a:xfrm>
                    <a:prstGeom prst="rect">
                      <a:avLst/>
                    </a:prstGeom>
                  </pic:spPr>
                </pic:pic>
              </a:graphicData>
            </a:graphic>
          </wp:inline>
        </w:drawing>
      </w:r>
    </w:p>
    <w:p w14:paraId="6D1FAF6F" w14:textId="77777777" w:rsidR="007769B3" w:rsidRPr="007769B3" w:rsidRDefault="007769B3" w:rsidP="007769B3">
      <w:pPr>
        <w:pStyle w:val="Retraitcorpsdetexte3"/>
      </w:pPr>
    </w:p>
    <w:p w14:paraId="50649BA6" w14:textId="0AD641A0" w:rsidR="002E6809" w:rsidRDefault="002E6809" w:rsidP="002E6809">
      <w:pPr>
        <w:pStyle w:val="Titre3"/>
      </w:pPr>
      <w:r>
        <w:t>(12) Audit des dépendance NPM</w:t>
      </w:r>
    </w:p>
    <w:p w14:paraId="18E1E18B" w14:textId="35CE52D1" w:rsidR="002E6809" w:rsidRDefault="002E6809" w:rsidP="002E6809">
      <w:pPr>
        <w:pStyle w:val="Retraitcorpsdetexte3"/>
      </w:pPr>
      <w:r>
        <w:t>Pour faire l’audit des dépendance NPM il suffit</w:t>
      </w:r>
    </w:p>
    <w:p w14:paraId="46F81F32" w14:textId="7E9563B1" w:rsidR="002E6809" w:rsidRDefault="002E6809" w:rsidP="002E6809">
      <w:pPr>
        <w:pStyle w:val="Retraitcorpsdetexte3"/>
      </w:pPr>
      <w:r>
        <w:t>de faire la commande « npm audit »</w:t>
      </w:r>
      <w:r w:rsidR="00C96745">
        <w:t>.</w:t>
      </w:r>
    </w:p>
    <w:p w14:paraId="5FBEDB3F" w14:textId="09977324" w:rsidR="00C96745" w:rsidRDefault="00C96745" w:rsidP="002E6809">
      <w:pPr>
        <w:pStyle w:val="Retraitcorpsdetexte3"/>
      </w:pPr>
      <w:r>
        <w:t>Cela affiche les vulnérabilité.</w:t>
      </w:r>
    </w:p>
    <w:p w14:paraId="47260476" w14:textId="78606E2F" w:rsidR="00C96745" w:rsidRPr="002E6809" w:rsidRDefault="00C96745" w:rsidP="002E6809">
      <w:pPr>
        <w:pStyle w:val="Retraitcorpsdetexte3"/>
      </w:pPr>
      <w:r>
        <w:t>Si nous voulons les corrigers nous pouvons utiliser « npm audit fix » ou « npm audit fix –force »</w:t>
      </w:r>
    </w:p>
    <w:p w14:paraId="3EBBEE35" w14:textId="4914EA48" w:rsidR="52814077" w:rsidRDefault="00837B1E" w:rsidP="00837B1E">
      <w:pPr>
        <w:pStyle w:val="Retraitcorpsdetexte"/>
        <w:ind w:left="567"/>
      </w:pPr>
      <w:r>
        <w:t xml:space="preserve"> </w:t>
      </w:r>
    </w:p>
    <w:p w14:paraId="4C5B6770" w14:textId="516B8F2D" w:rsidR="007F30AE" w:rsidRPr="007F30AE" w:rsidRDefault="004A46D6" w:rsidP="00837B1E">
      <w:pPr>
        <w:pStyle w:val="Titre2"/>
      </w:pPr>
      <w:bookmarkStart w:id="9" w:name="_Toc1090146091"/>
      <w:r>
        <w:t>Organisation du groupe</w:t>
      </w:r>
      <w:bookmarkEnd w:id="9"/>
    </w:p>
    <w:p w14:paraId="74988B74" w14:textId="0A405208" w:rsidR="4EC4D472" w:rsidRDefault="4EC4D472" w:rsidP="5D7C3680">
      <w:pPr>
        <w:pStyle w:val="Retraitcorpsdetexte"/>
      </w:pPr>
      <w:r>
        <w:t>Lors de ce projet, nous n’avons pas eu beaucoup de problèmes d’organisation, lorsque nous avons fini notre tâche en cours, on se concertait et on discutait de ce que cette personne pouvait faire ensuite pour faire avancer le projet.</w:t>
      </w:r>
    </w:p>
    <w:p w14:paraId="0E161F27" w14:textId="63562852" w:rsidR="4EC4D472" w:rsidRDefault="4EC4D472" w:rsidP="5D7C3680">
      <w:pPr>
        <w:pStyle w:val="Retraitcorpsdetexte"/>
      </w:pPr>
      <w:r>
        <w:t>Pour nous décider, nous nous sommes inspirés de notre Product Backlog.</w:t>
      </w:r>
    </w:p>
    <w:p w14:paraId="33E4ACA3" w14:textId="43C216B7" w:rsidR="5D7C3680" w:rsidRDefault="5D7C3680" w:rsidP="5D7C3680">
      <w:pPr>
        <w:pStyle w:val="Retraitcorpsdetexte"/>
      </w:pPr>
    </w:p>
    <w:p w14:paraId="1E613CD6" w14:textId="0F53B8BA" w:rsidR="007F30AE" w:rsidRPr="007F30AE" w:rsidRDefault="00790254" w:rsidP="00AB7227">
      <w:pPr>
        <w:pStyle w:val="Titre1"/>
      </w:pPr>
      <w:bookmarkStart w:id="10" w:name="_Toc163509296"/>
      <w:r>
        <w:lastRenderedPageBreak/>
        <w:t>Conclusion</w:t>
      </w:r>
      <w:bookmarkEnd w:id="10"/>
    </w:p>
    <w:p w14:paraId="1367AB39" w14:textId="6023D8E9" w:rsidR="007F30AE" w:rsidRPr="007F30AE" w:rsidRDefault="00790254" w:rsidP="00837B1E">
      <w:pPr>
        <w:pStyle w:val="Titre2"/>
      </w:pPr>
      <w:bookmarkStart w:id="11" w:name="_Toc287518154"/>
      <w:r>
        <w:t>Conclusion générale du projet</w:t>
      </w:r>
      <w:bookmarkEnd w:id="11"/>
    </w:p>
    <w:p w14:paraId="578DADAD" w14:textId="2D8A5B41" w:rsidR="6EA7A04D" w:rsidRDefault="6EA7A04D" w:rsidP="5D7C3680">
      <w:pPr>
        <w:pStyle w:val="Retraitcorpsdetexte"/>
      </w:pPr>
      <w:r>
        <w:t>Nous pensons que nous avons bien géré ce projet, car nous l’avons fini dans les temps, nous avons travaillé efficacement et toutes les fonctionnalités demandées ont été implémentées.</w:t>
      </w:r>
    </w:p>
    <w:p w14:paraId="41F4A3F5" w14:textId="4E2B07A5" w:rsidR="5D7C3680" w:rsidRDefault="5D7C3680" w:rsidP="5D7C3680">
      <w:pPr>
        <w:pStyle w:val="Retraitcorpsdetexte"/>
      </w:pPr>
    </w:p>
    <w:p w14:paraId="16EC52C9" w14:textId="3732607E" w:rsidR="00505421" w:rsidRDefault="00790254" w:rsidP="00837B1E">
      <w:pPr>
        <w:pStyle w:val="Titre2"/>
      </w:pPr>
      <w:bookmarkStart w:id="12" w:name="_Toc1869246466"/>
      <w:r>
        <w:t>Conclusion personnelle</w:t>
      </w:r>
      <w:bookmarkEnd w:id="12"/>
    </w:p>
    <w:p w14:paraId="50AFE0AB" w14:textId="39A9F7E9" w:rsidR="00790254" w:rsidRDefault="00790254" w:rsidP="00790254">
      <w:pPr>
        <w:pStyle w:val="Titre3"/>
      </w:pPr>
      <w:bookmarkStart w:id="13" w:name="_Toc505937671"/>
      <w:r>
        <w:t>Elias</w:t>
      </w:r>
      <w:bookmarkEnd w:id="13"/>
    </w:p>
    <w:p w14:paraId="59ED026D" w14:textId="3260B3E9" w:rsidR="2A19B4B6" w:rsidRDefault="2A19B4B6" w:rsidP="5D7C3680">
      <w:pPr>
        <w:pStyle w:val="Retraitcorpsdetexte3"/>
      </w:pPr>
      <w:r>
        <w:t xml:space="preserve">J’ai trouvé le projet très </w:t>
      </w:r>
      <w:r w:rsidR="0667B79F">
        <w:t>intéressant</w:t>
      </w:r>
      <w:r>
        <w:t xml:space="preserve"> et </w:t>
      </w:r>
      <w:r w:rsidR="7831C2A2">
        <w:t>instructif.</w:t>
      </w:r>
      <w:r w:rsidR="1F0870D4">
        <w:t xml:space="preserve"> Le temps de notre cot</w:t>
      </w:r>
      <w:r w:rsidR="36A336CF">
        <w:t>er</w:t>
      </w:r>
      <w:r w:rsidR="1F0870D4">
        <w:t xml:space="preserve"> a été </w:t>
      </w:r>
      <w:r w:rsidR="323863F6">
        <w:t>légèrement</w:t>
      </w:r>
      <w:r w:rsidR="1F0870D4">
        <w:t xml:space="preserve"> mal </w:t>
      </w:r>
      <w:r w:rsidR="2C6E3CB8">
        <w:t>gérer</w:t>
      </w:r>
      <w:r w:rsidR="1F0870D4">
        <w:t xml:space="preserve"> nous avions pris trop de temps sur les maquettes </w:t>
      </w:r>
      <w:r w:rsidR="6F7A2C01">
        <w:t>mais</w:t>
      </w:r>
      <w:r w:rsidR="1F0870D4">
        <w:t xml:space="preserve"> avons bien </w:t>
      </w:r>
      <w:r w:rsidR="6215573F">
        <w:t>gérer</w:t>
      </w:r>
      <w:r w:rsidR="1F0870D4">
        <w:t xml:space="preserve"> </w:t>
      </w:r>
      <w:r w:rsidR="49CA41A5">
        <w:t>tout</w:t>
      </w:r>
      <w:r w:rsidR="1F0870D4">
        <w:t xml:space="preserve"> le reste que </w:t>
      </w:r>
      <w:r w:rsidR="5D1AB306">
        <w:t>ce</w:t>
      </w:r>
      <w:r w:rsidR="1F0870D4">
        <w:t xml:space="preserve"> </w:t>
      </w:r>
      <w:r w:rsidR="7111413F">
        <w:t>soit</w:t>
      </w:r>
      <w:r w:rsidR="1F0870D4">
        <w:t xml:space="preserve"> github project ou commentaire.</w:t>
      </w:r>
    </w:p>
    <w:p w14:paraId="1ACA6777" w14:textId="042B3E97" w:rsidR="00790254" w:rsidRDefault="00790254" w:rsidP="00790254">
      <w:pPr>
        <w:pStyle w:val="Titre3"/>
      </w:pPr>
      <w:bookmarkStart w:id="14" w:name="_Toc1261177337"/>
      <w:r>
        <w:t>Aaron</w:t>
      </w:r>
      <w:bookmarkEnd w:id="14"/>
    </w:p>
    <w:p w14:paraId="3EFCCA1D" w14:textId="64765D8A" w:rsidR="2630FAB4" w:rsidRDefault="2630FAB4" w:rsidP="5D7C3680">
      <w:pPr>
        <w:pStyle w:val="Retraitcorpsdetexte3"/>
      </w:pPr>
      <w:r>
        <w:t>Le projet s’est bien passé, nous avons passé du temps sur les maquettes au début du projet, mais quand nous avons</w:t>
      </w:r>
      <w:r w:rsidR="6DE8202E">
        <w:t xml:space="preserve"> </w:t>
      </w:r>
      <w:r w:rsidR="23B631D4">
        <w:t>commencé à coder, nous avons un peu accéléré le rythme, ce qui nous a permis de revenir dans les temps et de finir ce projet dans le temps imparti.</w:t>
      </w:r>
    </w:p>
    <w:p w14:paraId="6AE8153E" w14:textId="532E2BB3" w:rsidR="5D7C3680" w:rsidRDefault="5D7C3680" w:rsidP="5D7C3680">
      <w:pPr>
        <w:pStyle w:val="Retraitcorpsdetexte3"/>
      </w:pPr>
    </w:p>
    <w:p w14:paraId="76CD4BCA" w14:textId="4AAC818C" w:rsidR="5D7C3680" w:rsidRDefault="5D7C3680" w:rsidP="5D7C3680">
      <w:pPr>
        <w:pStyle w:val="Retraitcorpsdetexte3"/>
      </w:pPr>
    </w:p>
    <w:p w14:paraId="54DD7830" w14:textId="09121A68" w:rsidR="00AB7227" w:rsidRPr="00AB7227" w:rsidRDefault="00AB7227" w:rsidP="00837B1E">
      <w:pPr>
        <w:pStyle w:val="Titre2"/>
      </w:pPr>
      <w:bookmarkStart w:id="15" w:name="_Toc1569066070"/>
      <w:r>
        <w:t>Critique constructive sur la planification</w:t>
      </w:r>
      <w:bookmarkEnd w:id="15"/>
    </w:p>
    <w:p w14:paraId="028BF065" w14:textId="519D75D3" w:rsidR="5D7C3680" w:rsidRDefault="5D7C3680" w:rsidP="00837B1E">
      <w:pPr>
        <w:pStyle w:val="Titre2"/>
        <w:numPr>
          <w:ilvl w:val="0"/>
          <w:numId w:val="0"/>
        </w:numPr>
        <w:ind w:left="1134"/>
      </w:pPr>
    </w:p>
    <w:p w14:paraId="59FB0EB6" w14:textId="6F951BD4" w:rsidR="24796A07" w:rsidRDefault="24796A07" w:rsidP="00837B1E">
      <w:pPr>
        <w:pStyle w:val="Titre2"/>
      </w:pPr>
      <w:bookmarkStart w:id="16" w:name="_Toc1167981534"/>
      <w:r>
        <w:t>Méthodologie git</w:t>
      </w:r>
      <w:bookmarkEnd w:id="16"/>
    </w:p>
    <w:p w14:paraId="59EC7568" w14:textId="187DAA9B" w:rsidR="24796A07" w:rsidRDefault="24796A07" w:rsidP="5D7C3680">
      <w:pPr>
        <w:pStyle w:val="Retraitcorpsdetexte"/>
      </w:pPr>
      <w:r>
        <w:t>Pour github</w:t>
      </w:r>
      <w:r w:rsidR="16C3FE81">
        <w:t xml:space="preserve">, </w:t>
      </w:r>
      <w:r>
        <w:t xml:space="preserve">nous avions </w:t>
      </w:r>
      <w:r w:rsidR="4A4AFDBA">
        <w:t>décidé</w:t>
      </w:r>
      <w:r>
        <w:t xml:space="preserve"> de tou</w:t>
      </w:r>
      <w:r w:rsidR="513BEB64">
        <w:t>t</w:t>
      </w:r>
      <w:r>
        <w:t xml:space="preserve"> push sur la branch</w:t>
      </w:r>
      <w:r w:rsidR="3C5CC9B4">
        <w:t>e</w:t>
      </w:r>
      <w:r>
        <w:t xml:space="preserve"> main.</w:t>
      </w:r>
      <w:r w:rsidR="4AD56C3F">
        <w:t xml:space="preserve"> Cette méthode était performante au début et nous permettai d’avancer rapidement</w:t>
      </w:r>
      <w:r>
        <w:t xml:space="preserve">. </w:t>
      </w:r>
      <w:r w:rsidR="696EC3B5">
        <w:t>Les problèmes</w:t>
      </w:r>
      <w:r>
        <w:t xml:space="preserve"> ont commencé lors</w:t>
      </w:r>
      <w:r w:rsidR="290E686F">
        <w:t>que nous avions des modifications sur le même fichier, les conflits étaient nombreux et nous obligaient à merge ensemble ce qui enlevait parfois des fonctionnalités que nous venions d’implémenter</w:t>
      </w:r>
      <w:r w:rsidR="3D868743">
        <w:t>.</w:t>
      </w:r>
    </w:p>
    <w:p w14:paraId="38627048" w14:textId="114C5A43" w:rsidR="3A3B8B38" w:rsidRDefault="3A3B8B38" w:rsidP="5D7C3680">
      <w:pPr>
        <w:pStyle w:val="Retraitcorpsdetexte"/>
      </w:pPr>
      <w:r>
        <w:t xml:space="preserve">Nous avons pu conclure que faire des branches annexe aurait pu </w:t>
      </w:r>
      <w:r w:rsidR="254BA5B5">
        <w:t>ê</w:t>
      </w:r>
      <w:r>
        <w:t xml:space="preserve">tre plus productif car les </w:t>
      </w:r>
      <w:r w:rsidR="6945DC69">
        <w:t xml:space="preserve">conflits </w:t>
      </w:r>
      <w:r w:rsidR="5E5A89D1">
        <w:t>au</w:t>
      </w:r>
      <w:r>
        <w:t>rai</w:t>
      </w:r>
      <w:r w:rsidR="414488DA">
        <w:t>en</w:t>
      </w:r>
      <w:r>
        <w:t xml:space="preserve">t </w:t>
      </w:r>
      <w:r w:rsidR="5E5A89D1">
        <w:t>été moins présents et nous aurions pu travailler encore plus rapidement et efficacement.</w:t>
      </w:r>
    </w:p>
    <w:p w14:paraId="02B02889" w14:textId="77777777" w:rsidR="00903FEF" w:rsidRPr="007F30AE" w:rsidRDefault="00903FEF" w:rsidP="00837B1E">
      <w:pPr>
        <w:pStyle w:val="Titre2"/>
      </w:pPr>
      <w:bookmarkStart w:id="17" w:name="_Toc125038653"/>
      <w:r>
        <w:t>Annexes</w:t>
      </w:r>
      <w:bookmarkEnd w:id="17"/>
    </w:p>
    <w:p w14:paraId="4F73560B" w14:textId="0EA5B93C" w:rsidR="007F30AE" w:rsidRDefault="00AB7227" w:rsidP="00AB7227">
      <w:pPr>
        <w:pStyle w:val="Titre3"/>
      </w:pPr>
      <w:bookmarkStart w:id="18" w:name="_Toc1013683971"/>
      <w:r>
        <w:t>Webographie</w:t>
      </w:r>
      <w:bookmarkEnd w:id="18"/>
    </w:p>
    <w:p w14:paraId="2FC1EA26" w14:textId="1864C4CD" w:rsidR="33E35739" w:rsidRDefault="00000000" w:rsidP="5D7C3680">
      <w:pPr>
        <w:pStyle w:val="Retraitcorpsdetexte3"/>
      </w:pPr>
      <w:hyperlink r:id="rId29">
        <w:r w:rsidR="33E35739" w:rsidRPr="5D7C3680">
          <w:rPr>
            <w:rStyle w:val="Lienhypertexte"/>
          </w:rPr>
          <w:t>Introduction | Vue.js</w:t>
        </w:r>
      </w:hyperlink>
      <w:r w:rsidR="33E35739" w:rsidRPr="5D7C3680">
        <w:t xml:space="preserve"> (Pour nous aiguiller durant le projet)</w:t>
      </w:r>
    </w:p>
    <w:p w14:paraId="30DEAF49" w14:textId="17362262" w:rsidR="548BB3A5" w:rsidRDefault="00000000" w:rsidP="5D7C3680">
      <w:pPr>
        <w:pStyle w:val="Retraitcorpsdetexte3"/>
      </w:pPr>
      <w:hyperlink r:id="rId30">
        <w:r w:rsidR="548BB3A5" w:rsidRPr="5D7C3680">
          <w:rPr>
            <w:rStyle w:val="Lienhypertexte"/>
          </w:rPr>
          <w:t>Prix littéraires 2025 : Goncourt, Renaudot, Femina | momox shop</w:t>
        </w:r>
      </w:hyperlink>
      <w:r w:rsidR="548BB3A5" w:rsidRPr="5D7C3680">
        <w:t xml:space="preserve"> (Inspiration pour le site)</w:t>
      </w:r>
    </w:p>
    <w:p w14:paraId="2A96A88A" w14:textId="5616D38C" w:rsidR="5D7C3680" w:rsidRDefault="5D7C3680" w:rsidP="5D7C3680">
      <w:pPr>
        <w:pStyle w:val="Retraitcorpsdetexte3"/>
      </w:pPr>
    </w:p>
    <w:p w14:paraId="0925888E" w14:textId="2394B06C" w:rsidR="00AB7227" w:rsidRDefault="00AB7227" w:rsidP="00AB7227">
      <w:pPr>
        <w:pStyle w:val="Titre3"/>
      </w:pPr>
      <w:bookmarkStart w:id="19" w:name="_Toc521542759"/>
      <w:r>
        <w:t>Bibliographie</w:t>
      </w:r>
      <w:bookmarkEnd w:id="19"/>
    </w:p>
    <w:p w14:paraId="08B516E6" w14:textId="5C14143A" w:rsidR="2767D2CC" w:rsidRDefault="2767D2CC" w:rsidP="5D7C3680">
      <w:pPr>
        <w:pStyle w:val="Retraitcorpsdetexte3"/>
      </w:pPr>
      <w:r>
        <w:t>Aucune bibliographie n’a été nécessaire dans ce projet</w:t>
      </w:r>
    </w:p>
    <w:p w14:paraId="7432553F" w14:textId="3A4842FF" w:rsidR="5D7C3680" w:rsidRDefault="5D7C3680" w:rsidP="5D7C3680">
      <w:pPr>
        <w:pStyle w:val="Retraitcorpsdetexte3"/>
      </w:pPr>
    </w:p>
    <w:p w14:paraId="466724B1" w14:textId="4EDC5230" w:rsidR="00AB7227" w:rsidRPr="00AB7227" w:rsidRDefault="00AB7227" w:rsidP="00AB7227">
      <w:pPr>
        <w:pStyle w:val="Titre3"/>
      </w:pPr>
      <w:bookmarkStart w:id="20" w:name="_Toc507616438"/>
      <w:r>
        <w:t>Glossaire</w:t>
      </w:r>
      <w:bookmarkEnd w:id="20"/>
    </w:p>
    <w:sectPr w:rsidR="00AB7227" w:rsidRPr="00AB7227" w:rsidSect="00D160DD">
      <w:headerReference w:type="default" r:id="rId31"/>
      <w:footerReference w:type="default" r:id="rId32"/>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B030C" w14:textId="77777777" w:rsidR="00E317E4" w:rsidRDefault="00E317E4">
      <w:r>
        <w:separator/>
      </w:r>
    </w:p>
  </w:endnote>
  <w:endnote w:type="continuationSeparator" w:id="0">
    <w:p w14:paraId="402BE008" w14:textId="77777777" w:rsidR="00E317E4" w:rsidRDefault="00E31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4"/>
      <w:gridCol w:w="2609"/>
      <w:gridCol w:w="3027"/>
    </w:tblGrid>
    <w:tr w:rsidR="00AA4393" w:rsidRPr="00000197" w14:paraId="724F878D" w14:textId="77777777" w:rsidTr="00E52B61">
      <w:trPr>
        <w:trHeight w:hRule="exact" w:val="227"/>
        <w:jc w:val="center"/>
      </w:trPr>
      <w:tc>
        <w:tcPr>
          <w:tcW w:w="3510" w:type="dxa"/>
          <w:vAlign w:val="center"/>
        </w:tcPr>
        <w:p w14:paraId="30015E19" w14:textId="36AEEE2D" w:rsidR="00AA4393" w:rsidRDefault="00AA4393" w:rsidP="00742484">
          <w:pPr>
            <w:pStyle w:val="-Pieddepage"/>
          </w:pPr>
          <w:r w:rsidRPr="00742484">
            <w:t>Auteur</w:t>
          </w:r>
          <w:r w:rsidRPr="00000197">
            <w:rPr>
              <w:rFonts w:cs="Arial"/>
              <w:szCs w:val="16"/>
            </w:rPr>
            <w:t> :</w:t>
          </w:r>
          <w:fldSimple w:instr="AUTHOR   \* MERGEFORMAT">
            <w:r w:rsidR="009B7767" w:rsidRPr="009B7767">
              <w:rPr>
                <w:rFonts w:cs="Arial"/>
                <w:noProof/>
                <w:szCs w:val="16"/>
              </w:rPr>
              <w:t>Aaron Vichery</w:t>
            </w:r>
          </w:fldSimple>
        </w:p>
        <w:p w14:paraId="3F83A7C5" w14:textId="77777777" w:rsidR="00AA4393" w:rsidRPr="00000197" w:rsidRDefault="00AA4393" w:rsidP="002D7D46">
          <w:pPr>
            <w:pStyle w:val="-Pieddepage"/>
            <w:rPr>
              <w:rFonts w:cs="Arial"/>
              <w:szCs w:val="16"/>
            </w:rPr>
          </w:pPr>
        </w:p>
      </w:tc>
      <w:tc>
        <w:tcPr>
          <w:tcW w:w="2680" w:type="dxa"/>
          <w:vAlign w:val="center"/>
        </w:tcPr>
        <w:p w14:paraId="38C7FD5E" w14:textId="77777777" w:rsidR="00AA4393" w:rsidRPr="00000197" w:rsidRDefault="00AA4393" w:rsidP="00955930">
          <w:pPr>
            <w:pStyle w:val="-Pieddepage"/>
            <w:jc w:val="center"/>
            <w:rPr>
              <w:rFonts w:cs="Arial"/>
              <w:szCs w:val="16"/>
            </w:rPr>
          </w:pPr>
        </w:p>
      </w:tc>
      <w:tc>
        <w:tcPr>
          <w:tcW w:w="3096" w:type="dxa"/>
          <w:vAlign w:val="center"/>
        </w:tcPr>
        <w:p w14:paraId="6B4FDFF4"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9B7767">
            <w:rPr>
              <w:rFonts w:cs="Arial"/>
              <w:noProof/>
              <w:szCs w:val="16"/>
            </w:rPr>
            <w:t>11.02.2026</w:t>
          </w:r>
          <w:r w:rsidR="00A65F0B">
            <w:rPr>
              <w:rFonts w:cs="Arial"/>
              <w:szCs w:val="16"/>
            </w:rPr>
            <w:fldChar w:fldCharType="end"/>
          </w:r>
        </w:p>
      </w:tc>
    </w:tr>
    <w:tr w:rsidR="00AA4393" w:rsidRPr="00000197" w14:paraId="51538B7D" w14:textId="77777777" w:rsidTr="00E52B61">
      <w:trPr>
        <w:jc w:val="center"/>
      </w:trPr>
      <w:tc>
        <w:tcPr>
          <w:tcW w:w="3510" w:type="dxa"/>
          <w:vAlign w:val="center"/>
        </w:tcPr>
        <w:p w14:paraId="70102C6C"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37852358"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09A9C768"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9B7767">
            <w:rPr>
              <w:rFonts w:cs="Arial"/>
              <w:noProof/>
              <w:szCs w:val="16"/>
            </w:rPr>
            <w:t>04.09.2009 15:21</w:t>
          </w:r>
          <w:r w:rsidR="00A65F0B">
            <w:rPr>
              <w:rFonts w:cs="Arial"/>
              <w:szCs w:val="16"/>
            </w:rPr>
            <w:fldChar w:fldCharType="end"/>
          </w:r>
        </w:p>
      </w:tc>
    </w:tr>
    <w:tr w:rsidR="00AA4393" w:rsidRPr="00000197" w14:paraId="0128092B" w14:textId="77777777" w:rsidTr="00E52B61">
      <w:trPr>
        <w:jc w:val="center"/>
      </w:trPr>
      <w:tc>
        <w:tcPr>
          <w:tcW w:w="3510" w:type="dxa"/>
          <w:vAlign w:val="center"/>
        </w:tcPr>
        <w:p w14:paraId="0D1B28C8" w14:textId="22549A56" w:rsidR="00AA4393" w:rsidRPr="00000197" w:rsidRDefault="00AA4393" w:rsidP="001764CE">
          <w:pPr>
            <w:pStyle w:val="-Pieddepage"/>
            <w:rPr>
              <w:rFonts w:cs="Arial"/>
              <w:szCs w:val="16"/>
            </w:rPr>
          </w:pPr>
          <w:r w:rsidRPr="00000197">
            <w:rPr>
              <w:rFonts w:cs="Arial"/>
              <w:szCs w:val="16"/>
            </w:rPr>
            <w:t xml:space="preserve">Version: </w:t>
          </w:r>
          <w:fldSimple w:instr="REVNUM   \* MERGEFORMAT">
            <w:r w:rsidR="009B7767" w:rsidRPr="009B7767">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E117C2">
            <w:rPr>
              <w:rFonts w:cs="Arial"/>
              <w:noProof/>
              <w:szCs w:val="16"/>
            </w:rPr>
            <w:t>20.05.2026 09:35</w:t>
          </w:r>
          <w:r w:rsidR="00A65F0B">
            <w:rPr>
              <w:rFonts w:cs="Arial"/>
              <w:szCs w:val="16"/>
            </w:rPr>
            <w:fldChar w:fldCharType="end"/>
          </w:r>
        </w:p>
      </w:tc>
      <w:tc>
        <w:tcPr>
          <w:tcW w:w="5776" w:type="dxa"/>
          <w:gridSpan w:val="2"/>
          <w:vAlign w:val="center"/>
        </w:tcPr>
        <w:p w14:paraId="65F8497C" w14:textId="77777777" w:rsidR="00AA4393" w:rsidRPr="00000197" w:rsidRDefault="00000000" w:rsidP="00955930">
          <w:pPr>
            <w:pStyle w:val="-Pieddepage"/>
            <w:jc w:val="right"/>
            <w:rPr>
              <w:rFonts w:cs="Arial"/>
              <w:szCs w:val="16"/>
            </w:rPr>
          </w:pPr>
          <w:fldSimple w:instr="FILENAME  \* FirstCap  \* MERGEFORMAT">
            <w:r w:rsidR="009B7767" w:rsidRPr="009B7767">
              <w:rPr>
                <w:rFonts w:cs="Arial"/>
                <w:noProof/>
                <w:szCs w:val="16"/>
              </w:rPr>
              <w:t>Document2</w:t>
            </w:r>
          </w:fldSimple>
        </w:p>
      </w:tc>
    </w:tr>
  </w:tbl>
  <w:p w14:paraId="77F47868"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B7097" w14:textId="77777777" w:rsidR="00E317E4" w:rsidRDefault="00E317E4">
      <w:r>
        <w:separator/>
      </w:r>
    </w:p>
  </w:footnote>
  <w:footnote w:type="continuationSeparator" w:id="0">
    <w:p w14:paraId="5CB53DB1" w14:textId="77777777" w:rsidR="00E317E4" w:rsidRDefault="00E31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39FA50B1" w14:textId="77777777">
      <w:trPr>
        <w:trHeight w:val="536"/>
        <w:jc w:val="center"/>
      </w:trPr>
      <w:tc>
        <w:tcPr>
          <w:tcW w:w="2445" w:type="dxa"/>
          <w:vAlign w:val="center"/>
        </w:tcPr>
        <w:p w14:paraId="44AF3AC3" w14:textId="77777777" w:rsidR="00AA4393" w:rsidRDefault="00AA4393" w:rsidP="00E12AE5">
          <w:pPr>
            <w:pStyle w:val="ETML"/>
          </w:pPr>
          <w:r w:rsidRPr="00B4738A">
            <w:t>ETML</w:t>
          </w:r>
        </w:p>
      </w:tc>
      <w:tc>
        <w:tcPr>
          <w:tcW w:w="4560" w:type="dxa"/>
          <w:vAlign w:val="center"/>
        </w:tcPr>
        <w:p w14:paraId="116E1A44" w14:textId="77777777" w:rsidR="00AA4393" w:rsidRPr="00B4738A" w:rsidRDefault="00AA4393" w:rsidP="00B4738A"/>
      </w:tc>
      <w:tc>
        <w:tcPr>
          <w:tcW w:w="2283" w:type="dxa"/>
          <w:vAlign w:val="center"/>
        </w:tcPr>
        <w:p w14:paraId="47F26ADC" w14:textId="77777777" w:rsidR="00AA4393" w:rsidRDefault="00AA4393" w:rsidP="001D72BA">
          <w:pPr>
            <w:pStyle w:val="En-tte"/>
            <w:jc w:val="right"/>
          </w:pPr>
          <w:r>
            <w:rPr>
              <w:noProof/>
            </w:rPr>
            <w:drawing>
              <wp:inline distT="0" distB="0" distL="0" distR="0" wp14:anchorId="371F38D9" wp14:editId="43D4A882">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52F656D0"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1.25pt;height:11.25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2B507C"/>
    <w:multiLevelType w:val="hybridMultilevel"/>
    <w:tmpl w:val="EAAE982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6"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7"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8" w15:restartNumberingAfterBreak="0">
    <w:nsid w:val="10F7EBF0"/>
    <w:multiLevelType w:val="hybridMultilevel"/>
    <w:tmpl w:val="19E4839E"/>
    <w:lvl w:ilvl="0" w:tplc="EE525112">
      <w:start w:val="1"/>
      <w:numFmt w:val="bullet"/>
      <w:lvlText w:val=""/>
      <w:lvlJc w:val="left"/>
      <w:pPr>
        <w:ind w:left="1068" w:hanging="360"/>
      </w:pPr>
      <w:rPr>
        <w:rFonts w:ascii="Wingdings" w:hAnsi="Wingdings" w:hint="default"/>
      </w:rPr>
    </w:lvl>
    <w:lvl w:ilvl="1" w:tplc="9D122E38">
      <w:start w:val="1"/>
      <w:numFmt w:val="bullet"/>
      <w:lvlText w:val=""/>
      <w:lvlJc w:val="left"/>
      <w:pPr>
        <w:ind w:left="1788" w:hanging="360"/>
      </w:pPr>
      <w:rPr>
        <w:rFonts w:ascii="Wingdings" w:hAnsi="Wingdings" w:hint="default"/>
      </w:rPr>
    </w:lvl>
    <w:lvl w:ilvl="2" w:tplc="74E03C12">
      <w:start w:val="1"/>
      <w:numFmt w:val="bullet"/>
      <w:lvlText w:val=""/>
      <w:lvlJc w:val="left"/>
      <w:pPr>
        <w:ind w:left="2508" w:hanging="360"/>
      </w:pPr>
      <w:rPr>
        <w:rFonts w:ascii="Wingdings" w:hAnsi="Wingdings" w:hint="default"/>
      </w:rPr>
    </w:lvl>
    <w:lvl w:ilvl="3" w:tplc="13480CF0">
      <w:start w:val="1"/>
      <w:numFmt w:val="bullet"/>
      <w:lvlText w:val=""/>
      <w:lvlJc w:val="left"/>
      <w:pPr>
        <w:ind w:left="3228" w:hanging="360"/>
      </w:pPr>
      <w:rPr>
        <w:rFonts w:ascii="Wingdings" w:hAnsi="Wingdings" w:hint="default"/>
      </w:rPr>
    </w:lvl>
    <w:lvl w:ilvl="4" w:tplc="B41649CC">
      <w:start w:val="1"/>
      <w:numFmt w:val="bullet"/>
      <w:lvlText w:val=""/>
      <w:lvlJc w:val="left"/>
      <w:pPr>
        <w:ind w:left="3948" w:hanging="360"/>
      </w:pPr>
      <w:rPr>
        <w:rFonts w:ascii="Wingdings" w:hAnsi="Wingdings" w:hint="default"/>
      </w:rPr>
    </w:lvl>
    <w:lvl w:ilvl="5" w:tplc="7C961E02">
      <w:start w:val="1"/>
      <w:numFmt w:val="bullet"/>
      <w:lvlText w:val=""/>
      <w:lvlJc w:val="left"/>
      <w:pPr>
        <w:ind w:left="4668" w:hanging="360"/>
      </w:pPr>
      <w:rPr>
        <w:rFonts w:ascii="Wingdings" w:hAnsi="Wingdings" w:hint="default"/>
      </w:rPr>
    </w:lvl>
    <w:lvl w:ilvl="6" w:tplc="B47450B4">
      <w:start w:val="1"/>
      <w:numFmt w:val="bullet"/>
      <w:lvlText w:val=""/>
      <w:lvlJc w:val="left"/>
      <w:pPr>
        <w:ind w:left="5388" w:hanging="360"/>
      </w:pPr>
      <w:rPr>
        <w:rFonts w:ascii="Wingdings" w:hAnsi="Wingdings" w:hint="default"/>
      </w:rPr>
    </w:lvl>
    <w:lvl w:ilvl="7" w:tplc="7F067E70">
      <w:start w:val="1"/>
      <w:numFmt w:val="bullet"/>
      <w:lvlText w:val=""/>
      <w:lvlJc w:val="left"/>
      <w:pPr>
        <w:ind w:left="6108" w:hanging="360"/>
      </w:pPr>
      <w:rPr>
        <w:rFonts w:ascii="Wingdings" w:hAnsi="Wingdings" w:hint="default"/>
      </w:rPr>
    </w:lvl>
    <w:lvl w:ilvl="8" w:tplc="09B23A4C">
      <w:start w:val="1"/>
      <w:numFmt w:val="bullet"/>
      <w:lvlText w:val=""/>
      <w:lvlJc w:val="left"/>
      <w:pPr>
        <w:ind w:left="6828" w:hanging="360"/>
      </w:pPr>
      <w:rPr>
        <w:rFonts w:ascii="Wingdings" w:hAnsi="Wingdings" w:hint="default"/>
      </w:rPr>
    </w:lvl>
  </w:abstractNum>
  <w:abstractNum w:abstractNumId="19"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2" w15:restartNumberingAfterBreak="0">
    <w:nsid w:val="2A8F67FD"/>
    <w:multiLevelType w:val="multilevel"/>
    <w:tmpl w:val="63F0452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2BF2149B"/>
    <w:multiLevelType w:val="hybridMultilevel"/>
    <w:tmpl w:val="69AA222E"/>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24"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4298062D"/>
    <w:multiLevelType w:val="hybridMultilevel"/>
    <w:tmpl w:val="131EB7CA"/>
    <w:lvl w:ilvl="0" w:tplc="82E643D0">
      <w:start w:val="1"/>
      <w:numFmt w:val="decimal"/>
      <w:lvlText w:val="%1."/>
      <w:lvlJc w:val="left"/>
      <w:pPr>
        <w:ind w:left="1494" w:hanging="360"/>
      </w:pPr>
      <w:rPr>
        <w:rFonts w:hint="default"/>
      </w:rPr>
    </w:lvl>
    <w:lvl w:ilvl="1" w:tplc="100C0019" w:tentative="1">
      <w:start w:val="1"/>
      <w:numFmt w:val="lowerLetter"/>
      <w:lvlText w:val="%2."/>
      <w:lvlJc w:val="left"/>
      <w:pPr>
        <w:ind w:left="2214" w:hanging="360"/>
      </w:pPr>
    </w:lvl>
    <w:lvl w:ilvl="2" w:tplc="100C001B" w:tentative="1">
      <w:start w:val="1"/>
      <w:numFmt w:val="lowerRoman"/>
      <w:lvlText w:val="%3."/>
      <w:lvlJc w:val="right"/>
      <w:pPr>
        <w:ind w:left="2934" w:hanging="180"/>
      </w:pPr>
    </w:lvl>
    <w:lvl w:ilvl="3" w:tplc="100C000F" w:tentative="1">
      <w:start w:val="1"/>
      <w:numFmt w:val="decimal"/>
      <w:lvlText w:val="%4."/>
      <w:lvlJc w:val="left"/>
      <w:pPr>
        <w:ind w:left="3654" w:hanging="360"/>
      </w:pPr>
    </w:lvl>
    <w:lvl w:ilvl="4" w:tplc="100C0019" w:tentative="1">
      <w:start w:val="1"/>
      <w:numFmt w:val="lowerLetter"/>
      <w:lvlText w:val="%5."/>
      <w:lvlJc w:val="left"/>
      <w:pPr>
        <w:ind w:left="4374" w:hanging="360"/>
      </w:pPr>
    </w:lvl>
    <w:lvl w:ilvl="5" w:tplc="100C001B" w:tentative="1">
      <w:start w:val="1"/>
      <w:numFmt w:val="lowerRoman"/>
      <w:lvlText w:val="%6."/>
      <w:lvlJc w:val="right"/>
      <w:pPr>
        <w:ind w:left="5094" w:hanging="180"/>
      </w:pPr>
    </w:lvl>
    <w:lvl w:ilvl="6" w:tplc="100C000F" w:tentative="1">
      <w:start w:val="1"/>
      <w:numFmt w:val="decimal"/>
      <w:lvlText w:val="%7."/>
      <w:lvlJc w:val="left"/>
      <w:pPr>
        <w:ind w:left="5814" w:hanging="360"/>
      </w:pPr>
    </w:lvl>
    <w:lvl w:ilvl="7" w:tplc="100C0019" w:tentative="1">
      <w:start w:val="1"/>
      <w:numFmt w:val="lowerLetter"/>
      <w:lvlText w:val="%8."/>
      <w:lvlJc w:val="left"/>
      <w:pPr>
        <w:ind w:left="6534" w:hanging="360"/>
      </w:pPr>
    </w:lvl>
    <w:lvl w:ilvl="8" w:tplc="100C001B" w:tentative="1">
      <w:start w:val="1"/>
      <w:numFmt w:val="lowerRoman"/>
      <w:lvlText w:val="%9."/>
      <w:lvlJc w:val="right"/>
      <w:pPr>
        <w:ind w:left="7254" w:hanging="180"/>
      </w:pPr>
    </w:lvl>
  </w:abstractNum>
  <w:abstractNum w:abstractNumId="30"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54B01E1"/>
    <w:multiLevelType w:val="multilevel"/>
    <w:tmpl w:val="EE864462"/>
    <w:lvl w:ilvl="0">
      <w:start w:val="1"/>
      <w:numFmt w:val="decimal"/>
      <w:lvlText w:val="%1."/>
      <w:lvlJc w:val="left"/>
      <w:pPr>
        <w:ind w:left="1494" w:hanging="360"/>
      </w:pPr>
    </w:lvl>
    <w:lvl w:ilvl="1">
      <w:start w:val="1"/>
      <w:numFmt w:val="decimal"/>
      <w:lvlText w:val="%1.%2."/>
      <w:lvlJc w:val="left"/>
      <w:pPr>
        <w:ind w:left="2214" w:hanging="360"/>
      </w:pPr>
    </w:lvl>
    <w:lvl w:ilvl="2">
      <w:start w:val="1"/>
      <w:numFmt w:val="decimal"/>
      <w:lvlText w:val="%1.%2.%3."/>
      <w:lvlJc w:val="left"/>
      <w:pPr>
        <w:ind w:left="2934" w:hanging="180"/>
      </w:pPr>
    </w:lvl>
    <w:lvl w:ilvl="3">
      <w:start w:val="1"/>
      <w:numFmt w:val="decimal"/>
      <w:lvlText w:val="%1.%2.%3.%4."/>
      <w:lvlJc w:val="left"/>
      <w:pPr>
        <w:ind w:left="3654" w:hanging="360"/>
      </w:pPr>
    </w:lvl>
    <w:lvl w:ilvl="4">
      <w:start w:val="1"/>
      <w:numFmt w:val="decimal"/>
      <w:lvlText w:val="%1.%2.%3.%4.%5."/>
      <w:lvlJc w:val="left"/>
      <w:pPr>
        <w:ind w:left="4374" w:hanging="360"/>
      </w:pPr>
    </w:lvl>
    <w:lvl w:ilvl="5">
      <w:start w:val="1"/>
      <w:numFmt w:val="decimal"/>
      <w:lvlText w:val="%1.%2.%3.%4.%5.%6."/>
      <w:lvlJc w:val="left"/>
      <w:pPr>
        <w:ind w:left="5094" w:hanging="180"/>
      </w:pPr>
    </w:lvl>
    <w:lvl w:ilvl="6">
      <w:start w:val="1"/>
      <w:numFmt w:val="decimal"/>
      <w:lvlText w:val="%1.%2.%3.%4.%5.%6.%7."/>
      <w:lvlJc w:val="left"/>
      <w:pPr>
        <w:ind w:left="5814" w:hanging="360"/>
      </w:pPr>
    </w:lvl>
    <w:lvl w:ilvl="7">
      <w:start w:val="1"/>
      <w:numFmt w:val="decimal"/>
      <w:lvlText w:val="%1.%2.%3.%4.%5.%6.%7.%8."/>
      <w:lvlJc w:val="left"/>
      <w:pPr>
        <w:ind w:left="6534" w:hanging="360"/>
      </w:pPr>
    </w:lvl>
    <w:lvl w:ilvl="8">
      <w:start w:val="1"/>
      <w:numFmt w:val="decimal"/>
      <w:lvlText w:val="%1.%2.%3.%4.%5.%6.%7.%8.%9."/>
      <w:lvlJc w:val="left"/>
      <w:pPr>
        <w:ind w:left="7254" w:hanging="180"/>
      </w:pPr>
    </w:lvl>
  </w:abstractNum>
  <w:abstractNum w:abstractNumId="34"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F64988C"/>
    <w:multiLevelType w:val="hybridMultilevel"/>
    <w:tmpl w:val="E14A6D4C"/>
    <w:lvl w:ilvl="0" w:tplc="7344769A">
      <w:start w:val="1"/>
      <w:numFmt w:val="bullet"/>
      <w:lvlText w:val="-"/>
      <w:lvlJc w:val="left"/>
      <w:pPr>
        <w:ind w:left="2174" w:hanging="360"/>
      </w:pPr>
      <w:rPr>
        <w:rFonts w:ascii="Aptos" w:hAnsi="Aptos" w:hint="default"/>
      </w:rPr>
    </w:lvl>
    <w:lvl w:ilvl="1" w:tplc="7A962D4E">
      <w:start w:val="1"/>
      <w:numFmt w:val="bullet"/>
      <w:lvlText w:val="o"/>
      <w:lvlJc w:val="left"/>
      <w:pPr>
        <w:ind w:left="2894" w:hanging="360"/>
      </w:pPr>
      <w:rPr>
        <w:rFonts w:ascii="Courier New" w:hAnsi="Courier New" w:hint="default"/>
      </w:rPr>
    </w:lvl>
    <w:lvl w:ilvl="2" w:tplc="5380B380">
      <w:start w:val="1"/>
      <w:numFmt w:val="bullet"/>
      <w:lvlText w:val=""/>
      <w:lvlJc w:val="left"/>
      <w:pPr>
        <w:ind w:left="3614" w:hanging="360"/>
      </w:pPr>
      <w:rPr>
        <w:rFonts w:ascii="Wingdings" w:hAnsi="Wingdings" w:hint="default"/>
      </w:rPr>
    </w:lvl>
    <w:lvl w:ilvl="3" w:tplc="AD845190">
      <w:start w:val="1"/>
      <w:numFmt w:val="bullet"/>
      <w:lvlText w:val=""/>
      <w:lvlJc w:val="left"/>
      <w:pPr>
        <w:ind w:left="4334" w:hanging="360"/>
      </w:pPr>
      <w:rPr>
        <w:rFonts w:ascii="Symbol" w:hAnsi="Symbol" w:hint="default"/>
      </w:rPr>
    </w:lvl>
    <w:lvl w:ilvl="4" w:tplc="7B44460C">
      <w:start w:val="1"/>
      <w:numFmt w:val="bullet"/>
      <w:lvlText w:val="o"/>
      <w:lvlJc w:val="left"/>
      <w:pPr>
        <w:ind w:left="5054" w:hanging="360"/>
      </w:pPr>
      <w:rPr>
        <w:rFonts w:ascii="Courier New" w:hAnsi="Courier New" w:hint="default"/>
      </w:rPr>
    </w:lvl>
    <w:lvl w:ilvl="5" w:tplc="D0FCD9D8">
      <w:start w:val="1"/>
      <w:numFmt w:val="bullet"/>
      <w:lvlText w:val=""/>
      <w:lvlJc w:val="left"/>
      <w:pPr>
        <w:ind w:left="5774" w:hanging="360"/>
      </w:pPr>
      <w:rPr>
        <w:rFonts w:ascii="Wingdings" w:hAnsi="Wingdings" w:hint="default"/>
      </w:rPr>
    </w:lvl>
    <w:lvl w:ilvl="6" w:tplc="AD96DF30">
      <w:start w:val="1"/>
      <w:numFmt w:val="bullet"/>
      <w:lvlText w:val=""/>
      <w:lvlJc w:val="left"/>
      <w:pPr>
        <w:ind w:left="6494" w:hanging="360"/>
      </w:pPr>
      <w:rPr>
        <w:rFonts w:ascii="Symbol" w:hAnsi="Symbol" w:hint="default"/>
      </w:rPr>
    </w:lvl>
    <w:lvl w:ilvl="7" w:tplc="EAD4813C">
      <w:start w:val="1"/>
      <w:numFmt w:val="bullet"/>
      <w:lvlText w:val="o"/>
      <w:lvlJc w:val="left"/>
      <w:pPr>
        <w:ind w:left="7214" w:hanging="360"/>
      </w:pPr>
      <w:rPr>
        <w:rFonts w:ascii="Courier New" w:hAnsi="Courier New" w:hint="default"/>
      </w:rPr>
    </w:lvl>
    <w:lvl w:ilvl="8" w:tplc="4664CEAE">
      <w:start w:val="1"/>
      <w:numFmt w:val="bullet"/>
      <w:lvlText w:val=""/>
      <w:lvlJc w:val="left"/>
      <w:pPr>
        <w:ind w:left="7934" w:hanging="360"/>
      </w:pPr>
      <w:rPr>
        <w:rFonts w:ascii="Wingdings" w:hAnsi="Wingdings" w:hint="default"/>
      </w:rPr>
    </w:lvl>
  </w:abstractNum>
  <w:abstractNum w:abstractNumId="40"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8BA5539"/>
    <w:multiLevelType w:val="hybridMultilevel"/>
    <w:tmpl w:val="04687D50"/>
    <w:lvl w:ilvl="0" w:tplc="17D25172">
      <w:start w:val="8"/>
      <w:numFmt w:val="bullet"/>
      <w:lvlText w:val="-"/>
      <w:lvlJc w:val="left"/>
      <w:pPr>
        <w:ind w:left="1778" w:hanging="360"/>
      </w:pPr>
      <w:rPr>
        <w:rFonts w:ascii="Century Gothic" w:eastAsia="Times New Roman" w:hAnsi="Century Gothic" w:cs="Times New Roman" w:hint="default"/>
      </w:rPr>
    </w:lvl>
    <w:lvl w:ilvl="1" w:tplc="100C0003" w:tentative="1">
      <w:start w:val="1"/>
      <w:numFmt w:val="bullet"/>
      <w:lvlText w:val="o"/>
      <w:lvlJc w:val="left"/>
      <w:pPr>
        <w:ind w:left="2498" w:hanging="360"/>
      </w:pPr>
      <w:rPr>
        <w:rFonts w:ascii="Courier New" w:hAnsi="Courier New" w:cs="Courier New" w:hint="default"/>
      </w:rPr>
    </w:lvl>
    <w:lvl w:ilvl="2" w:tplc="100C0005" w:tentative="1">
      <w:start w:val="1"/>
      <w:numFmt w:val="bullet"/>
      <w:lvlText w:val=""/>
      <w:lvlJc w:val="left"/>
      <w:pPr>
        <w:ind w:left="3218" w:hanging="360"/>
      </w:pPr>
      <w:rPr>
        <w:rFonts w:ascii="Wingdings" w:hAnsi="Wingdings" w:hint="default"/>
      </w:rPr>
    </w:lvl>
    <w:lvl w:ilvl="3" w:tplc="100C0001" w:tentative="1">
      <w:start w:val="1"/>
      <w:numFmt w:val="bullet"/>
      <w:lvlText w:val=""/>
      <w:lvlJc w:val="left"/>
      <w:pPr>
        <w:ind w:left="3938" w:hanging="360"/>
      </w:pPr>
      <w:rPr>
        <w:rFonts w:ascii="Symbol" w:hAnsi="Symbol" w:hint="default"/>
      </w:rPr>
    </w:lvl>
    <w:lvl w:ilvl="4" w:tplc="100C0003" w:tentative="1">
      <w:start w:val="1"/>
      <w:numFmt w:val="bullet"/>
      <w:lvlText w:val="o"/>
      <w:lvlJc w:val="left"/>
      <w:pPr>
        <w:ind w:left="4658" w:hanging="360"/>
      </w:pPr>
      <w:rPr>
        <w:rFonts w:ascii="Courier New" w:hAnsi="Courier New" w:cs="Courier New" w:hint="default"/>
      </w:rPr>
    </w:lvl>
    <w:lvl w:ilvl="5" w:tplc="100C0005" w:tentative="1">
      <w:start w:val="1"/>
      <w:numFmt w:val="bullet"/>
      <w:lvlText w:val=""/>
      <w:lvlJc w:val="left"/>
      <w:pPr>
        <w:ind w:left="5378" w:hanging="360"/>
      </w:pPr>
      <w:rPr>
        <w:rFonts w:ascii="Wingdings" w:hAnsi="Wingdings" w:hint="default"/>
      </w:rPr>
    </w:lvl>
    <w:lvl w:ilvl="6" w:tplc="100C0001" w:tentative="1">
      <w:start w:val="1"/>
      <w:numFmt w:val="bullet"/>
      <w:lvlText w:val=""/>
      <w:lvlJc w:val="left"/>
      <w:pPr>
        <w:ind w:left="6098" w:hanging="360"/>
      </w:pPr>
      <w:rPr>
        <w:rFonts w:ascii="Symbol" w:hAnsi="Symbol" w:hint="default"/>
      </w:rPr>
    </w:lvl>
    <w:lvl w:ilvl="7" w:tplc="100C0003" w:tentative="1">
      <w:start w:val="1"/>
      <w:numFmt w:val="bullet"/>
      <w:lvlText w:val="o"/>
      <w:lvlJc w:val="left"/>
      <w:pPr>
        <w:ind w:left="6818" w:hanging="360"/>
      </w:pPr>
      <w:rPr>
        <w:rFonts w:ascii="Courier New" w:hAnsi="Courier New" w:cs="Courier New" w:hint="default"/>
      </w:rPr>
    </w:lvl>
    <w:lvl w:ilvl="8" w:tplc="100C0005" w:tentative="1">
      <w:start w:val="1"/>
      <w:numFmt w:val="bullet"/>
      <w:lvlText w:val=""/>
      <w:lvlJc w:val="left"/>
      <w:pPr>
        <w:ind w:left="7538" w:hanging="360"/>
      </w:pPr>
      <w:rPr>
        <w:rFonts w:ascii="Wingdings" w:hAnsi="Wingdings" w:hint="default"/>
      </w:rPr>
    </w:lvl>
  </w:abstractNum>
  <w:abstractNum w:abstractNumId="45"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7233864">
    <w:abstractNumId w:val="33"/>
  </w:num>
  <w:num w:numId="2" w16cid:durableId="1548570603">
    <w:abstractNumId w:val="18"/>
  </w:num>
  <w:num w:numId="3" w16cid:durableId="1230655234">
    <w:abstractNumId w:val="39"/>
  </w:num>
  <w:num w:numId="4" w16cid:durableId="62417447">
    <w:abstractNumId w:val="11"/>
  </w:num>
  <w:num w:numId="5" w16cid:durableId="667562920">
    <w:abstractNumId w:val="20"/>
  </w:num>
  <w:num w:numId="6" w16cid:durableId="1080176183">
    <w:abstractNumId w:val="16"/>
  </w:num>
  <w:num w:numId="7" w16cid:durableId="1220819424">
    <w:abstractNumId w:val="40"/>
  </w:num>
  <w:num w:numId="8" w16cid:durableId="638725746">
    <w:abstractNumId w:val="40"/>
  </w:num>
  <w:num w:numId="9" w16cid:durableId="1224680850">
    <w:abstractNumId w:val="16"/>
  </w:num>
  <w:num w:numId="10" w16cid:durableId="312681781">
    <w:abstractNumId w:val="16"/>
  </w:num>
  <w:num w:numId="11" w16cid:durableId="1145928141">
    <w:abstractNumId w:val="16"/>
  </w:num>
  <w:num w:numId="12" w16cid:durableId="1792628264">
    <w:abstractNumId w:val="16"/>
  </w:num>
  <w:num w:numId="13" w16cid:durableId="266813967">
    <w:abstractNumId w:val="40"/>
  </w:num>
  <w:num w:numId="14" w16cid:durableId="614559823">
    <w:abstractNumId w:val="16"/>
  </w:num>
  <w:num w:numId="15" w16cid:durableId="635912276">
    <w:abstractNumId w:val="24"/>
  </w:num>
  <w:num w:numId="16" w16cid:durableId="1533683859">
    <w:abstractNumId w:val="22"/>
  </w:num>
  <w:num w:numId="17" w16cid:durableId="830145035">
    <w:abstractNumId w:val="21"/>
  </w:num>
  <w:num w:numId="18" w16cid:durableId="850409594">
    <w:abstractNumId w:val="17"/>
  </w:num>
  <w:num w:numId="19" w16cid:durableId="2107724543">
    <w:abstractNumId w:val="36"/>
  </w:num>
  <w:num w:numId="20" w16cid:durableId="94136840">
    <w:abstractNumId w:val="30"/>
  </w:num>
  <w:num w:numId="21" w16cid:durableId="393506065">
    <w:abstractNumId w:val="46"/>
  </w:num>
  <w:num w:numId="22" w16cid:durableId="331184949">
    <w:abstractNumId w:val="43"/>
  </w:num>
  <w:num w:numId="23" w16cid:durableId="1389378441">
    <w:abstractNumId w:val="10"/>
  </w:num>
  <w:num w:numId="24" w16cid:durableId="1777630862">
    <w:abstractNumId w:val="41"/>
  </w:num>
  <w:num w:numId="25" w16cid:durableId="609430987">
    <w:abstractNumId w:val="28"/>
  </w:num>
  <w:num w:numId="26" w16cid:durableId="1512799435">
    <w:abstractNumId w:val="26"/>
  </w:num>
  <w:num w:numId="27" w16cid:durableId="97220947">
    <w:abstractNumId w:val="13"/>
  </w:num>
  <w:num w:numId="28" w16cid:durableId="972950061">
    <w:abstractNumId w:val="19"/>
  </w:num>
  <w:num w:numId="29" w16cid:durableId="517159876">
    <w:abstractNumId w:val="12"/>
  </w:num>
  <w:num w:numId="30" w16cid:durableId="1738282226">
    <w:abstractNumId w:val="35"/>
  </w:num>
  <w:num w:numId="31" w16cid:durableId="1701779087">
    <w:abstractNumId w:val="38"/>
  </w:num>
  <w:num w:numId="32" w16cid:durableId="446048287">
    <w:abstractNumId w:val="32"/>
  </w:num>
  <w:num w:numId="33" w16cid:durableId="9527859">
    <w:abstractNumId w:val="34"/>
  </w:num>
  <w:num w:numId="34" w16cid:durableId="963661440">
    <w:abstractNumId w:val="42"/>
  </w:num>
  <w:num w:numId="35" w16cid:durableId="1311909484">
    <w:abstractNumId w:val="8"/>
  </w:num>
  <w:num w:numId="36" w16cid:durableId="1673602389">
    <w:abstractNumId w:val="3"/>
  </w:num>
  <w:num w:numId="37" w16cid:durableId="1128932046">
    <w:abstractNumId w:val="2"/>
  </w:num>
  <w:num w:numId="38" w16cid:durableId="505285628">
    <w:abstractNumId w:val="1"/>
  </w:num>
  <w:num w:numId="39" w16cid:durableId="1085808363">
    <w:abstractNumId w:val="0"/>
  </w:num>
  <w:num w:numId="40" w16cid:durableId="157311418">
    <w:abstractNumId w:val="9"/>
  </w:num>
  <w:num w:numId="41" w16cid:durableId="835267706">
    <w:abstractNumId w:val="7"/>
  </w:num>
  <w:num w:numId="42" w16cid:durableId="762609383">
    <w:abstractNumId w:val="6"/>
  </w:num>
  <w:num w:numId="43" w16cid:durableId="1830099590">
    <w:abstractNumId w:val="5"/>
  </w:num>
  <w:num w:numId="44" w16cid:durableId="1846899791">
    <w:abstractNumId w:val="4"/>
  </w:num>
  <w:num w:numId="45" w16cid:durableId="2144302590">
    <w:abstractNumId w:val="31"/>
  </w:num>
  <w:num w:numId="46" w16cid:durableId="1776289027">
    <w:abstractNumId w:val="27"/>
  </w:num>
  <w:num w:numId="47" w16cid:durableId="2017733505">
    <w:abstractNumId w:val="45"/>
  </w:num>
  <w:num w:numId="48" w16cid:durableId="648944841">
    <w:abstractNumId w:val="14"/>
  </w:num>
  <w:num w:numId="49" w16cid:durableId="753358878">
    <w:abstractNumId w:val="25"/>
  </w:num>
  <w:num w:numId="50" w16cid:durableId="871962431">
    <w:abstractNumId w:val="37"/>
  </w:num>
  <w:num w:numId="51" w16cid:durableId="1309702308">
    <w:abstractNumId w:val="44"/>
  </w:num>
  <w:num w:numId="52" w16cid:durableId="2011565621">
    <w:abstractNumId w:val="29"/>
  </w:num>
  <w:num w:numId="53" w16cid:durableId="1085035920">
    <w:abstractNumId w:val="23"/>
  </w:num>
  <w:num w:numId="54" w16cid:durableId="1401751969">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67"/>
    <w:rsid w:val="00000197"/>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E72F2"/>
    <w:rsid w:val="000E7483"/>
    <w:rsid w:val="000F22B9"/>
    <w:rsid w:val="000F381C"/>
    <w:rsid w:val="0010591C"/>
    <w:rsid w:val="00111811"/>
    <w:rsid w:val="00114120"/>
    <w:rsid w:val="00123438"/>
    <w:rsid w:val="001509ED"/>
    <w:rsid w:val="0015167D"/>
    <w:rsid w:val="00152A26"/>
    <w:rsid w:val="0016E5C6"/>
    <w:rsid w:val="0017298E"/>
    <w:rsid w:val="001764CE"/>
    <w:rsid w:val="00183417"/>
    <w:rsid w:val="001C454D"/>
    <w:rsid w:val="001D4577"/>
    <w:rsid w:val="001D72BA"/>
    <w:rsid w:val="001F2420"/>
    <w:rsid w:val="001F6EEB"/>
    <w:rsid w:val="00207138"/>
    <w:rsid w:val="0021421E"/>
    <w:rsid w:val="002234A6"/>
    <w:rsid w:val="00230820"/>
    <w:rsid w:val="002519E0"/>
    <w:rsid w:val="002770F3"/>
    <w:rsid w:val="00284BDC"/>
    <w:rsid w:val="002951BD"/>
    <w:rsid w:val="00297E2A"/>
    <w:rsid w:val="002A4DB5"/>
    <w:rsid w:val="002B6893"/>
    <w:rsid w:val="002C6634"/>
    <w:rsid w:val="002D7D46"/>
    <w:rsid w:val="002E6809"/>
    <w:rsid w:val="002F038B"/>
    <w:rsid w:val="002F629D"/>
    <w:rsid w:val="00310160"/>
    <w:rsid w:val="0031563E"/>
    <w:rsid w:val="00326443"/>
    <w:rsid w:val="0034172E"/>
    <w:rsid w:val="003526C1"/>
    <w:rsid w:val="0037071E"/>
    <w:rsid w:val="00382DC7"/>
    <w:rsid w:val="003D31D0"/>
    <w:rsid w:val="003E018B"/>
    <w:rsid w:val="003E32B9"/>
    <w:rsid w:val="003F1870"/>
    <w:rsid w:val="00407333"/>
    <w:rsid w:val="0040782E"/>
    <w:rsid w:val="004202D8"/>
    <w:rsid w:val="004206A2"/>
    <w:rsid w:val="0043666E"/>
    <w:rsid w:val="00436B90"/>
    <w:rsid w:val="00454074"/>
    <w:rsid w:val="004A46D6"/>
    <w:rsid w:val="004C6BBA"/>
    <w:rsid w:val="004D08EE"/>
    <w:rsid w:val="004D5266"/>
    <w:rsid w:val="00505421"/>
    <w:rsid w:val="0052224B"/>
    <w:rsid w:val="005328B0"/>
    <w:rsid w:val="0054054F"/>
    <w:rsid w:val="00542CE3"/>
    <w:rsid w:val="00545179"/>
    <w:rsid w:val="00552D07"/>
    <w:rsid w:val="00556326"/>
    <w:rsid w:val="0055647F"/>
    <w:rsid w:val="005575B9"/>
    <w:rsid w:val="00571E4B"/>
    <w:rsid w:val="00572534"/>
    <w:rsid w:val="00574085"/>
    <w:rsid w:val="005926D0"/>
    <w:rsid w:val="005B27EF"/>
    <w:rsid w:val="005E6192"/>
    <w:rsid w:val="005E6B56"/>
    <w:rsid w:val="00615583"/>
    <w:rsid w:val="006353FA"/>
    <w:rsid w:val="006442A2"/>
    <w:rsid w:val="00645760"/>
    <w:rsid w:val="00656974"/>
    <w:rsid w:val="006902A9"/>
    <w:rsid w:val="006966D0"/>
    <w:rsid w:val="006B239C"/>
    <w:rsid w:val="006D45B8"/>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769B3"/>
    <w:rsid w:val="00783D7F"/>
    <w:rsid w:val="00790254"/>
    <w:rsid w:val="0079463D"/>
    <w:rsid w:val="007B7619"/>
    <w:rsid w:val="007D0A71"/>
    <w:rsid w:val="007D2CDF"/>
    <w:rsid w:val="007D546C"/>
    <w:rsid w:val="007E07E8"/>
    <w:rsid w:val="007E373D"/>
    <w:rsid w:val="007E5F3D"/>
    <w:rsid w:val="007E77AB"/>
    <w:rsid w:val="007F30AE"/>
    <w:rsid w:val="00807F84"/>
    <w:rsid w:val="0081740D"/>
    <w:rsid w:val="00837B1E"/>
    <w:rsid w:val="00845304"/>
    <w:rsid w:val="008468C8"/>
    <w:rsid w:val="0085170C"/>
    <w:rsid w:val="00851A5E"/>
    <w:rsid w:val="00853E81"/>
    <w:rsid w:val="00875048"/>
    <w:rsid w:val="00891718"/>
    <w:rsid w:val="008A464B"/>
    <w:rsid w:val="008C40C0"/>
    <w:rsid w:val="008D55CF"/>
    <w:rsid w:val="008E05FB"/>
    <w:rsid w:val="008E13F2"/>
    <w:rsid w:val="008E53F9"/>
    <w:rsid w:val="00902523"/>
    <w:rsid w:val="0090391B"/>
    <w:rsid w:val="00903FEF"/>
    <w:rsid w:val="009142E2"/>
    <w:rsid w:val="00914335"/>
    <w:rsid w:val="00915B27"/>
    <w:rsid w:val="00920F4E"/>
    <w:rsid w:val="009211D9"/>
    <w:rsid w:val="009250B0"/>
    <w:rsid w:val="009265A8"/>
    <w:rsid w:val="00932149"/>
    <w:rsid w:val="00934E66"/>
    <w:rsid w:val="00937C5A"/>
    <w:rsid w:val="009440AB"/>
    <w:rsid w:val="00955930"/>
    <w:rsid w:val="00961794"/>
    <w:rsid w:val="0099022A"/>
    <w:rsid w:val="0099E366"/>
    <w:rsid w:val="009A00DF"/>
    <w:rsid w:val="009B009E"/>
    <w:rsid w:val="009B190E"/>
    <w:rsid w:val="009B6FDC"/>
    <w:rsid w:val="009B7767"/>
    <w:rsid w:val="009D1A69"/>
    <w:rsid w:val="009D480B"/>
    <w:rsid w:val="009F75DD"/>
    <w:rsid w:val="00A026CD"/>
    <w:rsid w:val="00A21D2A"/>
    <w:rsid w:val="00A3107E"/>
    <w:rsid w:val="00A42AC5"/>
    <w:rsid w:val="00A65F0B"/>
    <w:rsid w:val="00A706B7"/>
    <w:rsid w:val="00A74822"/>
    <w:rsid w:val="00A83FA6"/>
    <w:rsid w:val="00AA4393"/>
    <w:rsid w:val="00AB1CA6"/>
    <w:rsid w:val="00AB7227"/>
    <w:rsid w:val="00AE282D"/>
    <w:rsid w:val="00AF58E1"/>
    <w:rsid w:val="00B147A7"/>
    <w:rsid w:val="00B20D38"/>
    <w:rsid w:val="00B241D2"/>
    <w:rsid w:val="00B255F4"/>
    <w:rsid w:val="00B33505"/>
    <w:rsid w:val="00B40A8E"/>
    <w:rsid w:val="00B44A78"/>
    <w:rsid w:val="00B4738A"/>
    <w:rsid w:val="00B612B2"/>
    <w:rsid w:val="00B64C66"/>
    <w:rsid w:val="00B672F2"/>
    <w:rsid w:val="00B95EC5"/>
    <w:rsid w:val="00B96AA1"/>
    <w:rsid w:val="00BA56D2"/>
    <w:rsid w:val="00BA7DF1"/>
    <w:rsid w:val="00BD773C"/>
    <w:rsid w:val="00BE185C"/>
    <w:rsid w:val="00BF7A15"/>
    <w:rsid w:val="00BFB40D"/>
    <w:rsid w:val="00C20939"/>
    <w:rsid w:val="00C329D7"/>
    <w:rsid w:val="00C33C51"/>
    <w:rsid w:val="00C652EA"/>
    <w:rsid w:val="00C73CE4"/>
    <w:rsid w:val="00C82C8A"/>
    <w:rsid w:val="00C90570"/>
    <w:rsid w:val="00C96745"/>
    <w:rsid w:val="00CB712D"/>
    <w:rsid w:val="00CD1A2D"/>
    <w:rsid w:val="00CD245B"/>
    <w:rsid w:val="00D14587"/>
    <w:rsid w:val="00D15AE6"/>
    <w:rsid w:val="00D160DD"/>
    <w:rsid w:val="00D168B1"/>
    <w:rsid w:val="00D174BC"/>
    <w:rsid w:val="00D275C6"/>
    <w:rsid w:val="00D301C3"/>
    <w:rsid w:val="00D405C9"/>
    <w:rsid w:val="00D64B85"/>
    <w:rsid w:val="00D64F19"/>
    <w:rsid w:val="00D82BEB"/>
    <w:rsid w:val="00D83B94"/>
    <w:rsid w:val="00DA47BC"/>
    <w:rsid w:val="00DB1DCD"/>
    <w:rsid w:val="00E015B8"/>
    <w:rsid w:val="00E1012A"/>
    <w:rsid w:val="00E117C2"/>
    <w:rsid w:val="00E12AE5"/>
    <w:rsid w:val="00E317E4"/>
    <w:rsid w:val="00E416AC"/>
    <w:rsid w:val="00E41BC2"/>
    <w:rsid w:val="00E52B61"/>
    <w:rsid w:val="00E61B66"/>
    <w:rsid w:val="00E62B12"/>
    <w:rsid w:val="00E658ED"/>
    <w:rsid w:val="00E81328"/>
    <w:rsid w:val="00E8292D"/>
    <w:rsid w:val="00EA270A"/>
    <w:rsid w:val="00EC677D"/>
    <w:rsid w:val="00ED6F41"/>
    <w:rsid w:val="00ED6F46"/>
    <w:rsid w:val="00EE16F0"/>
    <w:rsid w:val="00EE431D"/>
    <w:rsid w:val="00EE4EC4"/>
    <w:rsid w:val="00EE55F0"/>
    <w:rsid w:val="00EF0F99"/>
    <w:rsid w:val="00F1003D"/>
    <w:rsid w:val="00F22100"/>
    <w:rsid w:val="00F43644"/>
    <w:rsid w:val="00F512A6"/>
    <w:rsid w:val="00F5DBA1"/>
    <w:rsid w:val="00F664DF"/>
    <w:rsid w:val="00F93513"/>
    <w:rsid w:val="00FB1CD6"/>
    <w:rsid w:val="00FE629C"/>
    <w:rsid w:val="00FF3AC2"/>
    <w:rsid w:val="0101660D"/>
    <w:rsid w:val="0126CF75"/>
    <w:rsid w:val="015347B9"/>
    <w:rsid w:val="019673C7"/>
    <w:rsid w:val="01DB2A82"/>
    <w:rsid w:val="01EBFA4D"/>
    <w:rsid w:val="01F789C1"/>
    <w:rsid w:val="028B3A50"/>
    <w:rsid w:val="02A87DE5"/>
    <w:rsid w:val="038FC886"/>
    <w:rsid w:val="046BF32F"/>
    <w:rsid w:val="05537208"/>
    <w:rsid w:val="05827D19"/>
    <w:rsid w:val="05E1A665"/>
    <w:rsid w:val="0667B79F"/>
    <w:rsid w:val="06AB6272"/>
    <w:rsid w:val="06AD2AF8"/>
    <w:rsid w:val="06F3D7A7"/>
    <w:rsid w:val="072486FA"/>
    <w:rsid w:val="073620BF"/>
    <w:rsid w:val="07FD7609"/>
    <w:rsid w:val="084A6E5E"/>
    <w:rsid w:val="08703ACA"/>
    <w:rsid w:val="089403C3"/>
    <w:rsid w:val="08D284D7"/>
    <w:rsid w:val="094DB750"/>
    <w:rsid w:val="0A6ED25E"/>
    <w:rsid w:val="0BB19BA1"/>
    <w:rsid w:val="0C53D182"/>
    <w:rsid w:val="0C706B6C"/>
    <w:rsid w:val="0CE11FCA"/>
    <w:rsid w:val="0CEB622B"/>
    <w:rsid w:val="0D52D3E6"/>
    <w:rsid w:val="0D6713E2"/>
    <w:rsid w:val="0DF3BF60"/>
    <w:rsid w:val="0E140C8F"/>
    <w:rsid w:val="0E195B1C"/>
    <w:rsid w:val="0E8B1099"/>
    <w:rsid w:val="0F063CC5"/>
    <w:rsid w:val="0F1FB753"/>
    <w:rsid w:val="0F366F79"/>
    <w:rsid w:val="0FB29140"/>
    <w:rsid w:val="1041B265"/>
    <w:rsid w:val="108C46BF"/>
    <w:rsid w:val="10F1382A"/>
    <w:rsid w:val="11172909"/>
    <w:rsid w:val="115A461A"/>
    <w:rsid w:val="120C1821"/>
    <w:rsid w:val="12CB5602"/>
    <w:rsid w:val="1368E11F"/>
    <w:rsid w:val="13930028"/>
    <w:rsid w:val="13A502BD"/>
    <w:rsid w:val="1458D4F1"/>
    <w:rsid w:val="14C7D1EA"/>
    <w:rsid w:val="14DF2B93"/>
    <w:rsid w:val="1577D63C"/>
    <w:rsid w:val="15F0C3B0"/>
    <w:rsid w:val="16053755"/>
    <w:rsid w:val="16537314"/>
    <w:rsid w:val="166A07DC"/>
    <w:rsid w:val="16843F84"/>
    <w:rsid w:val="1690B8F1"/>
    <w:rsid w:val="16C3FE81"/>
    <w:rsid w:val="17E43373"/>
    <w:rsid w:val="1812D5F2"/>
    <w:rsid w:val="183A3BDE"/>
    <w:rsid w:val="1867FCA4"/>
    <w:rsid w:val="186C4D89"/>
    <w:rsid w:val="19930A70"/>
    <w:rsid w:val="1A4D2C30"/>
    <w:rsid w:val="1A6BC15E"/>
    <w:rsid w:val="1A821E97"/>
    <w:rsid w:val="1AC78250"/>
    <w:rsid w:val="1AFD158B"/>
    <w:rsid w:val="1B5EEBBA"/>
    <w:rsid w:val="1B9B9018"/>
    <w:rsid w:val="1BA8BAEB"/>
    <w:rsid w:val="1C190B5A"/>
    <w:rsid w:val="1C332ECA"/>
    <w:rsid w:val="1C563A80"/>
    <w:rsid w:val="1C7AC1D4"/>
    <w:rsid w:val="1CDBF8EC"/>
    <w:rsid w:val="1CF75BED"/>
    <w:rsid w:val="1DB645F3"/>
    <w:rsid w:val="1DC99C4F"/>
    <w:rsid w:val="1DF0A50B"/>
    <w:rsid w:val="1E53D69C"/>
    <w:rsid w:val="1E5B4897"/>
    <w:rsid w:val="1EC191AE"/>
    <w:rsid w:val="1F0870D4"/>
    <w:rsid w:val="1F9C5AB3"/>
    <w:rsid w:val="1FBAD30D"/>
    <w:rsid w:val="1FEEBB98"/>
    <w:rsid w:val="201EABF9"/>
    <w:rsid w:val="205C8F6A"/>
    <w:rsid w:val="205CE5A8"/>
    <w:rsid w:val="207E1EB1"/>
    <w:rsid w:val="209B7BA6"/>
    <w:rsid w:val="218D0394"/>
    <w:rsid w:val="2234DCB7"/>
    <w:rsid w:val="22651177"/>
    <w:rsid w:val="22CFBC8A"/>
    <w:rsid w:val="22E1F01C"/>
    <w:rsid w:val="22EFD0F2"/>
    <w:rsid w:val="23B631D4"/>
    <w:rsid w:val="24067451"/>
    <w:rsid w:val="24796A07"/>
    <w:rsid w:val="247B9CBA"/>
    <w:rsid w:val="247DD288"/>
    <w:rsid w:val="254BA5B5"/>
    <w:rsid w:val="256EDA12"/>
    <w:rsid w:val="25936625"/>
    <w:rsid w:val="2605635E"/>
    <w:rsid w:val="2610B932"/>
    <w:rsid w:val="2630FAB4"/>
    <w:rsid w:val="265F47E0"/>
    <w:rsid w:val="2685D5DF"/>
    <w:rsid w:val="26A4CC55"/>
    <w:rsid w:val="26C1624F"/>
    <w:rsid w:val="26C20123"/>
    <w:rsid w:val="26FB1F73"/>
    <w:rsid w:val="2705885D"/>
    <w:rsid w:val="27282944"/>
    <w:rsid w:val="2767D2CC"/>
    <w:rsid w:val="28230086"/>
    <w:rsid w:val="28301EBF"/>
    <w:rsid w:val="28312899"/>
    <w:rsid w:val="285F753C"/>
    <w:rsid w:val="289DFC02"/>
    <w:rsid w:val="290E686F"/>
    <w:rsid w:val="292AF694"/>
    <w:rsid w:val="2A19B4B6"/>
    <w:rsid w:val="2A5B4892"/>
    <w:rsid w:val="2AAD54DD"/>
    <w:rsid w:val="2AD33A61"/>
    <w:rsid w:val="2AFEC78B"/>
    <w:rsid w:val="2B211B3D"/>
    <w:rsid w:val="2B9AAD19"/>
    <w:rsid w:val="2C19EF10"/>
    <w:rsid w:val="2C35A3F0"/>
    <w:rsid w:val="2C6E3CB8"/>
    <w:rsid w:val="2C8D64B1"/>
    <w:rsid w:val="2DC79FF6"/>
    <w:rsid w:val="2E1403D0"/>
    <w:rsid w:val="2E2441CE"/>
    <w:rsid w:val="2E3BA561"/>
    <w:rsid w:val="2E566C5B"/>
    <w:rsid w:val="2E634553"/>
    <w:rsid w:val="2EA0FA24"/>
    <w:rsid w:val="2EF7FC5B"/>
    <w:rsid w:val="3039D3CD"/>
    <w:rsid w:val="30414116"/>
    <w:rsid w:val="3043D554"/>
    <w:rsid w:val="30AEDE03"/>
    <w:rsid w:val="30DED9BB"/>
    <w:rsid w:val="3166BDA6"/>
    <w:rsid w:val="31B25BE5"/>
    <w:rsid w:val="31BC264B"/>
    <w:rsid w:val="323863F6"/>
    <w:rsid w:val="32658CE5"/>
    <w:rsid w:val="33536B58"/>
    <w:rsid w:val="336D7E92"/>
    <w:rsid w:val="338B164E"/>
    <w:rsid w:val="33BE434D"/>
    <w:rsid w:val="33CB8834"/>
    <w:rsid w:val="33E35739"/>
    <w:rsid w:val="342454C7"/>
    <w:rsid w:val="3517D3CA"/>
    <w:rsid w:val="357E3468"/>
    <w:rsid w:val="35E73425"/>
    <w:rsid w:val="36486343"/>
    <w:rsid w:val="3663573E"/>
    <w:rsid w:val="36A336CF"/>
    <w:rsid w:val="36E282EE"/>
    <w:rsid w:val="375B8809"/>
    <w:rsid w:val="375FEF37"/>
    <w:rsid w:val="3824D578"/>
    <w:rsid w:val="38269C88"/>
    <w:rsid w:val="38586D83"/>
    <w:rsid w:val="38B59EAA"/>
    <w:rsid w:val="38C45B57"/>
    <w:rsid w:val="390D7D8A"/>
    <w:rsid w:val="39200008"/>
    <w:rsid w:val="3933342E"/>
    <w:rsid w:val="3965988C"/>
    <w:rsid w:val="3A235B5C"/>
    <w:rsid w:val="3A3B8B38"/>
    <w:rsid w:val="3A417B78"/>
    <w:rsid w:val="3A441893"/>
    <w:rsid w:val="3ABB68B1"/>
    <w:rsid w:val="3B7BF004"/>
    <w:rsid w:val="3B8B5FE4"/>
    <w:rsid w:val="3BF713CE"/>
    <w:rsid w:val="3C555C78"/>
    <w:rsid w:val="3C5CC9B4"/>
    <w:rsid w:val="3C8712B7"/>
    <w:rsid w:val="3C944E82"/>
    <w:rsid w:val="3D001ED1"/>
    <w:rsid w:val="3D074128"/>
    <w:rsid w:val="3D306D3B"/>
    <w:rsid w:val="3D868743"/>
    <w:rsid w:val="3D8EC8FF"/>
    <w:rsid w:val="3DA72251"/>
    <w:rsid w:val="3DC7E6EB"/>
    <w:rsid w:val="3E34BC42"/>
    <w:rsid w:val="3EB4FB17"/>
    <w:rsid w:val="3FB34726"/>
    <w:rsid w:val="403AD5BA"/>
    <w:rsid w:val="4067FE32"/>
    <w:rsid w:val="410CA318"/>
    <w:rsid w:val="414488DA"/>
    <w:rsid w:val="4196140E"/>
    <w:rsid w:val="41B42489"/>
    <w:rsid w:val="41B4E094"/>
    <w:rsid w:val="42350129"/>
    <w:rsid w:val="424575B3"/>
    <w:rsid w:val="4262D15B"/>
    <w:rsid w:val="43222BD8"/>
    <w:rsid w:val="43C465F2"/>
    <w:rsid w:val="4421ECA3"/>
    <w:rsid w:val="4436AE32"/>
    <w:rsid w:val="4504E7DB"/>
    <w:rsid w:val="451A009A"/>
    <w:rsid w:val="453D06DD"/>
    <w:rsid w:val="4549D302"/>
    <w:rsid w:val="45F70836"/>
    <w:rsid w:val="464BCE5E"/>
    <w:rsid w:val="46CF8AFB"/>
    <w:rsid w:val="46DE17B6"/>
    <w:rsid w:val="471A05DB"/>
    <w:rsid w:val="471B4AC1"/>
    <w:rsid w:val="47A0F274"/>
    <w:rsid w:val="480A9B18"/>
    <w:rsid w:val="486F1051"/>
    <w:rsid w:val="48B96941"/>
    <w:rsid w:val="493A8FA5"/>
    <w:rsid w:val="49403A13"/>
    <w:rsid w:val="4957D5F3"/>
    <w:rsid w:val="499B8EA3"/>
    <w:rsid w:val="49BBE40C"/>
    <w:rsid w:val="49CA41A5"/>
    <w:rsid w:val="4A4AFDBA"/>
    <w:rsid w:val="4AD56C3F"/>
    <w:rsid w:val="4AF1F9D9"/>
    <w:rsid w:val="4C33DC38"/>
    <w:rsid w:val="4CEFE6DF"/>
    <w:rsid w:val="4D6531BC"/>
    <w:rsid w:val="4E119DD5"/>
    <w:rsid w:val="4E28279A"/>
    <w:rsid w:val="4E518C41"/>
    <w:rsid w:val="4EC4D472"/>
    <w:rsid w:val="4F2641CD"/>
    <w:rsid w:val="501DA4CB"/>
    <w:rsid w:val="50210CFE"/>
    <w:rsid w:val="5110629A"/>
    <w:rsid w:val="513BEB64"/>
    <w:rsid w:val="52814077"/>
    <w:rsid w:val="52D8C006"/>
    <w:rsid w:val="53632782"/>
    <w:rsid w:val="53A69FDB"/>
    <w:rsid w:val="53FA2418"/>
    <w:rsid w:val="548BB3A5"/>
    <w:rsid w:val="55AA8157"/>
    <w:rsid w:val="55C3954E"/>
    <w:rsid w:val="56175045"/>
    <w:rsid w:val="564F2379"/>
    <w:rsid w:val="57009C8A"/>
    <w:rsid w:val="574FA487"/>
    <w:rsid w:val="5794AC93"/>
    <w:rsid w:val="58780C64"/>
    <w:rsid w:val="58DCF2F1"/>
    <w:rsid w:val="590250D8"/>
    <w:rsid w:val="59B89A3C"/>
    <w:rsid w:val="5A03F819"/>
    <w:rsid w:val="5A1BCFBC"/>
    <w:rsid w:val="5AA1DD17"/>
    <w:rsid w:val="5B11D054"/>
    <w:rsid w:val="5B63DDA8"/>
    <w:rsid w:val="5BCB43A5"/>
    <w:rsid w:val="5C027637"/>
    <w:rsid w:val="5C580674"/>
    <w:rsid w:val="5C8681AA"/>
    <w:rsid w:val="5C97E207"/>
    <w:rsid w:val="5C9AD6FC"/>
    <w:rsid w:val="5CA58836"/>
    <w:rsid w:val="5CAED2C2"/>
    <w:rsid w:val="5CB9204F"/>
    <w:rsid w:val="5D07D419"/>
    <w:rsid w:val="5D19A572"/>
    <w:rsid w:val="5D1AB306"/>
    <w:rsid w:val="5D1C0358"/>
    <w:rsid w:val="5D7C3680"/>
    <w:rsid w:val="5DA1129B"/>
    <w:rsid w:val="5DAB735B"/>
    <w:rsid w:val="5E1F1084"/>
    <w:rsid w:val="5E5A89D1"/>
    <w:rsid w:val="5E79A328"/>
    <w:rsid w:val="5F6D1BB8"/>
    <w:rsid w:val="5F7555D6"/>
    <w:rsid w:val="601E9132"/>
    <w:rsid w:val="60647B21"/>
    <w:rsid w:val="61030A41"/>
    <w:rsid w:val="6167D4AF"/>
    <w:rsid w:val="6211DE6B"/>
    <w:rsid w:val="6215573F"/>
    <w:rsid w:val="621C08A5"/>
    <w:rsid w:val="62BA395E"/>
    <w:rsid w:val="62D53D44"/>
    <w:rsid w:val="648885B8"/>
    <w:rsid w:val="6549ACC4"/>
    <w:rsid w:val="657E2DC3"/>
    <w:rsid w:val="6616E76A"/>
    <w:rsid w:val="67030A82"/>
    <w:rsid w:val="68093B90"/>
    <w:rsid w:val="68CC8FC0"/>
    <w:rsid w:val="6945DC69"/>
    <w:rsid w:val="696EC3B5"/>
    <w:rsid w:val="6995806A"/>
    <w:rsid w:val="6A37CC95"/>
    <w:rsid w:val="6A46DD8D"/>
    <w:rsid w:val="6A5E51A4"/>
    <w:rsid w:val="6A660BE3"/>
    <w:rsid w:val="6AC9CE6B"/>
    <w:rsid w:val="6B59F0A7"/>
    <w:rsid w:val="6B72977A"/>
    <w:rsid w:val="6C15E1BC"/>
    <w:rsid w:val="6C8AF7DC"/>
    <w:rsid w:val="6CBB202A"/>
    <w:rsid w:val="6CFFAE55"/>
    <w:rsid w:val="6D9C9255"/>
    <w:rsid w:val="6DD32C78"/>
    <w:rsid w:val="6DE8202E"/>
    <w:rsid w:val="6DFFD6AD"/>
    <w:rsid w:val="6EA7A04D"/>
    <w:rsid w:val="6F0318E8"/>
    <w:rsid w:val="6F2819AA"/>
    <w:rsid w:val="6F761976"/>
    <w:rsid w:val="6F7A2C01"/>
    <w:rsid w:val="6F982791"/>
    <w:rsid w:val="705D2C7F"/>
    <w:rsid w:val="707425E0"/>
    <w:rsid w:val="70B4815D"/>
    <w:rsid w:val="70BEF670"/>
    <w:rsid w:val="7111413F"/>
    <w:rsid w:val="72106849"/>
    <w:rsid w:val="722FFA55"/>
    <w:rsid w:val="725AB9BB"/>
    <w:rsid w:val="72B808FE"/>
    <w:rsid w:val="72E2ACDC"/>
    <w:rsid w:val="72E699B0"/>
    <w:rsid w:val="72F29523"/>
    <w:rsid w:val="72F4797A"/>
    <w:rsid w:val="7320D6A1"/>
    <w:rsid w:val="7328AF8A"/>
    <w:rsid w:val="752835C9"/>
    <w:rsid w:val="7631891F"/>
    <w:rsid w:val="76332C2F"/>
    <w:rsid w:val="76A3C76F"/>
    <w:rsid w:val="76B6D978"/>
    <w:rsid w:val="7746E85C"/>
    <w:rsid w:val="775849F1"/>
    <w:rsid w:val="7822A184"/>
    <w:rsid w:val="7831C2A2"/>
    <w:rsid w:val="78651D07"/>
    <w:rsid w:val="7871E48A"/>
    <w:rsid w:val="78AA562A"/>
    <w:rsid w:val="791CF2D2"/>
    <w:rsid w:val="79378A79"/>
    <w:rsid w:val="7975A56F"/>
    <w:rsid w:val="797FF885"/>
    <w:rsid w:val="79C2AAD7"/>
    <w:rsid w:val="79D7B911"/>
    <w:rsid w:val="7A8FD6A9"/>
    <w:rsid w:val="7B3C79F2"/>
    <w:rsid w:val="7B73A393"/>
    <w:rsid w:val="7BBC31AA"/>
    <w:rsid w:val="7BD54A92"/>
    <w:rsid w:val="7BD55310"/>
    <w:rsid w:val="7C032FBE"/>
    <w:rsid w:val="7D0619CE"/>
    <w:rsid w:val="7E0320F5"/>
    <w:rsid w:val="7E0D367F"/>
    <w:rsid w:val="7E238EF0"/>
    <w:rsid w:val="7ED8EAAA"/>
    <w:rsid w:val="7EFBD879"/>
    <w:rsid w:val="7F0B9DD5"/>
    <w:rsid w:val="7F7B63E2"/>
    <w:rsid w:val="7F9CCDAD"/>
  </w:rsids>
  <m:mathPr>
    <m:mathFont m:val="Cambria Math"/>
    <m:brkBin m:val="before"/>
    <m:brkBinSub m:val="--"/>
    <m:smallFrac/>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7F6A4"/>
  <w15:docId w15:val="{EF78D65C-204F-4C52-84AF-A6BB46E7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B7227"/>
    <w:pPr>
      <w:keepNext/>
      <w:keepLines/>
      <w:numPr>
        <w:numId w:val="16"/>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837B1E"/>
    <w:pPr>
      <w:keepNext/>
      <w:numPr>
        <w:ilvl w:val="1"/>
        <w:numId w:val="16"/>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6"/>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4"/>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4"/>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4"/>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4"/>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4"/>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5"/>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6"/>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Paragraphedeliste">
    <w:name w:val="List Paragraph"/>
    <w:basedOn w:val="Normal"/>
    <w:uiPriority w:val="34"/>
    <w:qFormat/>
    <w:rsid w:val="00776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19755">
      <w:bodyDiv w:val="1"/>
      <w:marLeft w:val="0"/>
      <w:marRight w:val="0"/>
      <w:marTop w:val="0"/>
      <w:marBottom w:val="0"/>
      <w:divBdr>
        <w:top w:val="none" w:sz="0" w:space="0" w:color="auto"/>
        <w:left w:val="none" w:sz="0" w:space="0" w:color="auto"/>
        <w:bottom w:val="none" w:sz="0" w:space="0" w:color="auto"/>
        <w:right w:val="none" w:sz="0" w:space="0" w:color="auto"/>
      </w:divBdr>
      <w:divsChild>
        <w:div w:id="1134252326">
          <w:marLeft w:val="0"/>
          <w:marRight w:val="0"/>
          <w:marTop w:val="0"/>
          <w:marBottom w:val="0"/>
          <w:divBdr>
            <w:top w:val="none" w:sz="0" w:space="0" w:color="auto"/>
            <w:left w:val="none" w:sz="0" w:space="0" w:color="auto"/>
            <w:bottom w:val="none" w:sz="0" w:space="0" w:color="auto"/>
            <w:right w:val="none" w:sz="0" w:space="0" w:color="auto"/>
          </w:divBdr>
          <w:divsChild>
            <w:div w:id="1311401180">
              <w:marLeft w:val="0"/>
              <w:marRight w:val="0"/>
              <w:marTop w:val="0"/>
              <w:marBottom w:val="0"/>
              <w:divBdr>
                <w:top w:val="none" w:sz="0" w:space="0" w:color="auto"/>
                <w:left w:val="none" w:sz="0" w:space="0" w:color="auto"/>
                <w:bottom w:val="none" w:sz="0" w:space="0" w:color="auto"/>
                <w:right w:val="none" w:sz="0" w:space="0" w:color="auto"/>
              </w:divBdr>
            </w:div>
            <w:div w:id="18251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88553">
      <w:bodyDiv w:val="1"/>
      <w:marLeft w:val="0"/>
      <w:marRight w:val="0"/>
      <w:marTop w:val="0"/>
      <w:marBottom w:val="0"/>
      <w:divBdr>
        <w:top w:val="none" w:sz="0" w:space="0" w:color="auto"/>
        <w:left w:val="none" w:sz="0" w:space="0" w:color="auto"/>
        <w:bottom w:val="none" w:sz="0" w:space="0" w:color="auto"/>
        <w:right w:val="none" w:sz="0" w:space="0" w:color="auto"/>
      </w:divBdr>
      <w:divsChild>
        <w:div w:id="24260359">
          <w:marLeft w:val="0"/>
          <w:marRight w:val="0"/>
          <w:marTop w:val="0"/>
          <w:marBottom w:val="0"/>
          <w:divBdr>
            <w:top w:val="none" w:sz="0" w:space="0" w:color="auto"/>
            <w:left w:val="none" w:sz="0" w:space="0" w:color="auto"/>
            <w:bottom w:val="none" w:sz="0" w:space="0" w:color="auto"/>
            <w:right w:val="none" w:sz="0" w:space="0" w:color="auto"/>
          </w:divBdr>
          <w:divsChild>
            <w:div w:id="1100489257">
              <w:marLeft w:val="0"/>
              <w:marRight w:val="0"/>
              <w:marTop w:val="0"/>
              <w:marBottom w:val="0"/>
              <w:divBdr>
                <w:top w:val="none" w:sz="0" w:space="0" w:color="auto"/>
                <w:left w:val="none" w:sz="0" w:space="0" w:color="auto"/>
                <w:bottom w:val="none" w:sz="0" w:space="0" w:color="auto"/>
                <w:right w:val="none" w:sz="0" w:space="0" w:color="auto"/>
              </w:divBdr>
            </w:div>
            <w:div w:id="15731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0848">
      <w:bodyDiv w:val="1"/>
      <w:marLeft w:val="0"/>
      <w:marRight w:val="0"/>
      <w:marTop w:val="0"/>
      <w:marBottom w:val="0"/>
      <w:divBdr>
        <w:top w:val="none" w:sz="0" w:space="0" w:color="auto"/>
        <w:left w:val="none" w:sz="0" w:space="0" w:color="auto"/>
        <w:bottom w:val="none" w:sz="0" w:space="0" w:color="auto"/>
        <w:right w:val="none" w:sz="0" w:space="0" w:color="auto"/>
      </w:divBdr>
      <w:divsChild>
        <w:div w:id="1419711604">
          <w:marLeft w:val="0"/>
          <w:marRight w:val="0"/>
          <w:marTop w:val="0"/>
          <w:marBottom w:val="0"/>
          <w:divBdr>
            <w:top w:val="none" w:sz="0" w:space="0" w:color="auto"/>
            <w:left w:val="none" w:sz="0" w:space="0" w:color="auto"/>
            <w:bottom w:val="none" w:sz="0" w:space="0" w:color="auto"/>
            <w:right w:val="none" w:sz="0" w:space="0" w:color="auto"/>
          </w:divBdr>
          <w:divsChild>
            <w:div w:id="1203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7163">
      <w:bodyDiv w:val="1"/>
      <w:marLeft w:val="0"/>
      <w:marRight w:val="0"/>
      <w:marTop w:val="0"/>
      <w:marBottom w:val="0"/>
      <w:divBdr>
        <w:top w:val="none" w:sz="0" w:space="0" w:color="auto"/>
        <w:left w:val="none" w:sz="0" w:space="0" w:color="auto"/>
        <w:bottom w:val="none" w:sz="0" w:space="0" w:color="auto"/>
        <w:right w:val="none" w:sz="0" w:space="0" w:color="auto"/>
      </w:divBdr>
      <w:divsChild>
        <w:div w:id="1164007726">
          <w:marLeft w:val="0"/>
          <w:marRight w:val="0"/>
          <w:marTop w:val="0"/>
          <w:marBottom w:val="0"/>
          <w:divBdr>
            <w:top w:val="none" w:sz="0" w:space="0" w:color="auto"/>
            <w:left w:val="none" w:sz="0" w:space="0" w:color="auto"/>
            <w:bottom w:val="none" w:sz="0" w:space="0" w:color="auto"/>
            <w:right w:val="none" w:sz="0" w:space="0" w:color="auto"/>
          </w:divBdr>
          <w:divsChild>
            <w:div w:id="1474370127">
              <w:marLeft w:val="0"/>
              <w:marRight w:val="0"/>
              <w:marTop w:val="0"/>
              <w:marBottom w:val="0"/>
              <w:divBdr>
                <w:top w:val="none" w:sz="0" w:space="0" w:color="auto"/>
                <w:left w:val="none" w:sz="0" w:space="0" w:color="auto"/>
                <w:bottom w:val="none" w:sz="0" w:space="0" w:color="auto"/>
                <w:right w:val="none" w:sz="0" w:space="0" w:color="auto"/>
              </w:divBdr>
            </w:div>
            <w:div w:id="18447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043">
      <w:bodyDiv w:val="1"/>
      <w:marLeft w:val="0"/>
      <w:marRight w:val="0"/>
      <w:marTop w:val="0"/>
      <w:marBottom w:val="0"/>
      <w:divBdr>
        <w:top w:val="none" w:sz="0" w:space="0" w:color="auto"/>
        <w:left w:val="none" w:sz="0" w:space="0" w:color="auto"/>
        <w:bottom w:val="none" w:sz="0" w:space="0" w:color="auto"/>
        <w:right w:val="none" w:sz="0" w:space="0" w:color="auto"/>
      </w:divBdr>
      <w:divsChild>
        <w:div w:id="1065109829">
          <w:marLeft w:val="0"/>
          <w:marRight w:val="0"/>
          <w:marTop w:val="0"/>
          <w:marBottom w:val="0"/>
          <w:divBdr>
            <w:top w:val="none" w:sz="0" w:space="0" w:color="auto"/>
            <w:left w:val="none" w:sz="0" w:space="0" w:color="auto"/>
            <w:bottom w:val="none" w:sz="0" w:space="0" w:color="auto"/>
            <w:right w:val="none" w:sz="0" w:space="0" w:color="auto"/>
          </w:divBdr>
          <w:divsChild>
            <w:div w:id="7429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vuejs.org/guide/introductio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momox-shop.fr/prix-litteraires/?utm_source=SEM_YBN&amp;utm_medium=cpc&amp;utm_term=librairie&amp;utm_content=72980355359294&amp;searchparam=&amp;creative=fr_nonbrand10&amp;sitelink=&amp;msclkid=8baf863d8c9817b00ff8ef8c91381918&amp;utm_campaign=FR_BM_OUT_WEB_ALL_SEM_GEN_MSN_all-Miscellaneous"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84igb\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E9925070658E9408BDD6D38957EA443" ma:contentTypeVersion="3" ma:contentTypeDescription="Crée un document." ma:contentTypeScope="" ma:versionID="33b0460ac9ea0143869e0a72728eb9f6">
  <xsd:schema xmlns:xsd="http://www.w3.org/2001/XMLSchema" xmlns:xs="http://www.w3.org/2001/XMLSchema" xmlns:p="http://schemas.microsoft.com/office/2006/metadata/properties" xmlns:ns2="accb4b95-b0ac-445b-9850-8c8f81e8b17d" targetNamespace="http://schemas.microsoft.com/office/2006/metadata/properties" ma:root="true" ma:fieldsID="5c8c88271c639fadac3e9b0b051c153e" ns2:_="">
    <xsd:import namespace="accb4b95-b0ac-445b-9850-8c8f81e8b1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b4b95-b0ac-445b-9850-8c8f81e8b1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2.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3.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F63AF2-685C-4234-8023-CA4629C17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b4b95-b0ac-445b-9850-8c8f81e8b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m-proj-rapport.dotx</Template>
  <TotalTime>222</TotalTime>
  <Pages>10</Pages>
  <Words>1717</Words>
  <Characters>9449</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Aaron Vichery</dc:creator>
  <cp:keywords/>
  <dc:description/>
  <cp:lastModifiedBy>Elias Veya</cp:lastModifiedBy>
  <cp:revision>6</cp:revision>
  <cp:lastPrinted>2009-09-04T13:21:00Z</cp:lastPrinted>
  <dcterms:created xsi:type="dcterms:W3CDTF">2026-03-11T07:18:00Z</dcterms:created>
  <dcterms:modified xsi:type="dcterms:W3CDTF">2026-05-20T09:55:00Z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0x010100DE9925070658E9408BDD6D38957EA443</vt:lpwstr>
  </property>
</Properties>
</file>